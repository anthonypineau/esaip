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59BA6" w14:textId="2F80F477" w:rsidR="00E55A8F" w:rsidRPr="00F80100" w:rsidRDefault="00E55A8F" w:rsidP="00C05A2D">
      <w:pPr>
        <w:rPr>
          <w:lang w:val="fr-FR"/>
        </w:rPr>
      </w:pPr>
      <w:r w:rsidRPr="00F80100">
        <w:rPr>
          <w:lang w:val="fr-FR"/>
        </w:rPr>
        <w:tab/>
      </w:r>
    </w:p>
    <w:sdt>
      <w:sdtPr>
        <w:rPr>
          <w:lang w:val="fr-FR"/>
        </w:rPr>
        <w:id w:val="2073772931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14:paraId="33C285E8" w14:textId="7C9A1146" w:rsidR="00C05A2D" w:rsidRPr="00F80100" w:rsidRDefault="00C05A2D" w:rsidP="00C05A2D">
          <w:pPr>
            <w:rPr>
              <w:lang w:val="fr-FR"/>
            </w:rPr>
          </w:pPr>
          <w:r w:rsidRPr="00F80100">
            <w:rPr>
              <w:noProof/>
              <w:lang w:val="fr-FR"/>
            </w:rPr>
            <w:drawing>
              <wp:anchor distT="0" distB="0" distL="114300" distR="114300" simplePos="0" relativeHeight="251659264" behindDoc="1" locked="0" layoutInCell="1" allowOverlap="1" wp14:anchorId="6037E5E3" wp14:editId="5B7B1CCA">
                <wp:simplePos x="0" y="0"/>
                <wp:positionH relativeFrom="page">
                  <wp:posOffset>-1650023</wp:posOffset>
                </wp:positionH>
                <wp:positionV relativeFrom="page">
                  <wp:posOffset>-2292985</wp:posOffset>
                </wp:positionV>
                <wp:extent cx="11473200" cy="13604400"/>
                <wp:effectExtent l="0" t="0" r="0" b="0"/>
                <wp:wrapNone/>
                <wp:docPr id="6" name="Grafik 6" descr="Ein Bild, das drinnen, Lagerhaus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fik 6" descr="Ein Bild, das drinnen, Lagerhaus enthält.&#10;&#10;Automatisch generierte Beschreibung"/>
                        <pic:cNvPicPr/>
                      </pic:nvPicPr>
                      <pic:blipFill rotWithShape="1">
                        <a:blip r:embed="rId8"/>
                        <a:srcRect l="-1176" t="-7685" r="-10171" b="-4287"/>
                        <a:stretch/>
                      </pic:blipFill>
                      <pic:spPr bwMode="auto">
                        <a:xfrm>
                          <a:off x="0" y="0"/>
                          <a:ext cx="11473200" cy="1360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80100">
            <w:rPr>
              <w:noProof/>
              <w:lang w:val="fr-FR"/>
            </w:rPr>
            <w:drawing>
              <wp:anchor distT="0" distB="0" distL="114300" distR="114300" simplePos="0" relativeHeight="251664384" behindDoc="0" locked="1" layoutInCell="1" allowOverlap="1" wp14:anchorId="1D0C5DBB" wp14:editId="7E749B6F">
                <wp:simplePos x="0" y="0"/>
                <wp:positionH relativeFrom="page">
                  <wp:posOffset>4835525</wp:posOffset>
                </wp:positionH>
                <wp:positionV relativeFrom="page">
                  <wp:posOffset>9850755</wp:posOffset>
                </wp:positionV>
                <wp:extent cx="2520000" cy="540000"/>
                <wp:effectExtent l="0" t="0" r="0" b="0"/>
                <wp:wrapNone/>
                <wp:docPr id="7" name="Bild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Bild 3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0000" cy="5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897F424" w14:textId="2FF4E0B5" w:rsidR="00C05A2D" w:rsidRPr="00F80100" w:rsidRDefault="00C05A2D" w:rsidP="00C05A2D">
          <w:pPr>
            <w:rPr>
              <w:lang w:val="fr-FR"/>
            </w:rPr>
          </w:pPr>
          <w:r w:rsidRPr="00F80100">
            <w:rPr>
              <w:noProof/>
              <w:lang w:val="fr-F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7BDC9F" wp14:editId="09A624F6">
                    <wp:simplePos x="0" y="0"/>
                    <wp:positionH relativeFrom="column">
                      <wp:posOffset>-899795</wp:posOffset>
                    </wp:positionH>
                    <wp:positionV relativeFrom="paragraph">
                      <wp:posOffset>6314026</wp:posOffset>
                    </wp:positionV>
                    <wp:extent cx="1564755" cy="1596013"/>
                    <wp:effectExtent l="0" t="0" r="0" b="4445"/>
                    <wp:wrapNone/>
                    <wp:docPr id="9" name="Gruppieren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564755" cy="1596013"/>
                              <a:chOff x="0" y="0"/>
                              <a:chExt cx="1564755" cy="1596013"/>
                            </a:xfrm>
                          </wpg:grpSpPr>
                          <wps:wsp>
                            <wps:cNvPr id="18" name="Rechteck 18"/>
                            <wps:cNvSpPr/>
                            <wps:spPr>
                              <a:xfrm>
                                <a:off x="1298713" y="742122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ED00"/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echteck 19"/>
                            <wps:cNvSpPr/>
                            <wps:spPr>
                              <a:xfrm>
                                <a:off x="1060174" y="0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hteck 22"/>
                            <wps:cNvSpPr/>
                            <wps:spPr>
                              <a:xfrm>
                                <a:off x="0" y="278296"/>
                                <a:ext cx="266042" cy="266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Rechteck 23"/>
                            <wps:cNvSpPr/>
                            <wps:spPr>
                              <a:xfrm>
                                <a:off x="185530" y="1060174"/>
                                <a:ext cx="535894" cy="5358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3175">
                                <a:noFill/>
                                <a:prstDash val="solid"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C754475" id="Gruppieren 9" o:spid="_x0000_s1026" style="position:absolute;margin-left:-70.85pt;margin-top:497.15pt;width:123.2pt;height:125.65pt;z-index:251662336" coordsize="15647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">
                    <v:rect id="Rechteck 18" o:spid="_x0000_s1027" style="position:absolute;left:12987;top:7421;width:2660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" fillcolor="#ffed00" stroked="f" strokeweight=".25pt"/>
                    <v:rect id="Rechteck 19" o:spid="_x0000_s1028" style="position:absolute;left:10601;width:2661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" fillcolor="#5a5a5a [2109]" stroked="f" strokeweight=".25pt"/>
                    <v:rect id="Rechteck 22" o:spid="_x0000_s1029" style="position:absolute;top:2782;width:2660;height: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" fillcolor="white [3212]" stroked="f" strokeweight=".25pt"/>
                    <v:rect id="Rechteck 23" o:spid="_x0000_s1030" style="position:absolute;left:1855;top:10601;width:5359;height:5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" fillcolor="#d8d8d8 [2732]" stroked="f" strokeweight=".25pt"/>
                  </v:group>
                </w:pict>
              </mc:Fallback>
            </mc:AlternateContent>
          </w:r>
          <w:r w:rsidRPr="00F80100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717361" wp14:editId="2CB86C46">
                    <wp:simplePos x="0" y="0"/>
                    <wp:positionH relativeFrom="column">
                      <wp:posOffset>250825</wp:posOffset>
                    </wp:positionH>
                    <wp:positionV relativeFrom="paragraph">
                      <wp:posOffset>5974715</wp:posOffset>
                    </wp:positionV>
                    <wp:extent cx="6944995" cy="2159635"/>
                    <wp:effectExtent l="0" t="63500" r="1905" b="37465"/>
                    <wp:wrapNone/>
                    <wp:docPr id="10" name="Parallelogramm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44995" cy="2159635"/>
                            </a:xfrm>
                            <a:custGeom>
                              <a:avLst/>
                              <a:gdLst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5368159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03772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24051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944995" h="2159635">
                                  <a:moveTo>
                                    <a:pt x="0" y="2159635"/>
                                  </a:moveTo>
                                  <a:lnTo>
                                    <a:pt x="2240513" y="0"/>
                                  </a:lnTo>
                                  <a:lnTo>
                                    <a:pt x="6944995" y="0"/>
                                  </a:lnTo>
                                  <a:lnTo>
                                    <a:pt x="6944995" y="2159635"/>
                                  </a:lnTo>
                                  <a:lnTo>
                                    <a:pt x="0" y="21596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>
                                <a:alpha val="90000"/>
                              </a:srgbClr>
                            </a:solidFill>
                            <a:ln w="3175">
                              <a:noFill/>
                              <a:prstDash val="solid"/>
                            </a:ln>
                            <a:effectLst>
                              <a:outerShdw blurRad="88900" dist="25400" dir="4440000" sx="97000" sy="97000" algn="t" rotWithShape="0">
                                <a:prstClr val="black">
                                  <a:alpha val="22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CD1D40" id="Parallelogramm 10" o:spid="_x0000_s1026" style="position:absolute;margin-left:19.75pt;margin-top:470.45pt;width:546.85pt;height:17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44995,2159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" path="m,2159635l2240513,,6944995,r,2159635l,2159635xe" fillcolor="#ffed00" stroked="f" strokeweight=".25pt">
                    <v:fill opacity="59110f"/>
                    <v:stroke joinstyle="miter"/>
                    <v:shadow on="t" type="perspective" color="black" opacity="14417f" origin=",-.5" offset=".19447mm,.67822mm" matrix="63570f,,,63570f"/>
                    <v:path arrowok="t" o:connecttype="custom" o:connectlocs="0,2159635;2240513,0;6944995,0;6944995,2159635;0,2159635" o:connectangles="0,0,0,0,0"/>
                  </v:shape>
                </w:pict>
              </mc:Fallback>
            </mc:AlternateContent>
          </w:r>
          <w:r w:rsidRPr="00F80100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C716F7" wp14:editId="3A1E77EC">
                    <wp:simplePos x="0" y="0"/>
                    <wp:positionH relativeFrom="column">
                      <wp:posOffset>-5685790</wp:posOffset>
                    </wp:positionH>
                    <wp:positionV relativeFrom="paragraph">
                      <wp:posOffset>5970905</wp:posOffset>
                    </wp:positionV>
                    <wp:extent cx="6944995" cy="2159635"/>
                    <wp:effectExtent l="0" t="63500" r="0" b="37465"/>
                    <wp:wrapNone/>
                    <wp:docPr id="4" name="Parallelogramm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6944995" cy="2159635"/>
                            </a:xfrm>
                            <a:custGeom>
                              <a:avLst/>
                              <a:gdLst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5368159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1576836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03772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  <a:gd name="connsiteX0" fmla="*/ 0 w 6944995"/>
                                <a:gd name="connsiteY0" fmla="*/ 2159635 h 2159635"/>
                                <a:gd name="connsiteX1" fmla="*/ 2240513 w 6944995"/>
                                <a:gd name="connsiteY1" fmla="*/ 0 h 2159635"/>
                                <a:gd name="connsiteX2" fmla="*/ 6944995 w 6944995"/>
                                <a:gd name="connsiteY2" fmla="*/ 0 h 2159635"/>
                                <a:gd name="connsiteX3" fmla="*/ 6944995 w 6944995"/>
                                <a:gd name="connsiteY3" fmla="*/ 2159635 h 2159635"/>
                                <a:gd name="connsiteX4" fmla="*/ 0 w 6944995"/>
                                <a:gd name="connsiteY4" fmla="*/ 2159635 h 21596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944995" h="2159635">
                                  <a:moveTo>
                                    <a:pt x="0" y="2159635"/>
                                  </a:moveTo>
                                  <a:lnTo>
                                    <a:pt x="2240513" y="0"/>
                                  </a:lnTo>
                                  <a:lnTo>
                                    <a:pt x="6944995" y="0"/>
                                  </a:lnTo>
                                  <a:lnTo>
                                    <a:pt x="6944995" y="2159635"/>
                                  </a:lnTo>
                                  <a:lnTo>
                                    <a:pt x="0" y="21596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>
                                <a:alpha val="90000"/>
                              </a:srgbClr>
                            </a:solidFill>
                            <a:ln w="3175">
                              <a:noFill/>
                              <a:prstDash val="solid"/>
                            </a:ln>
                            <a:effectLst>
                              <a:outerShdw blurRad="88900" dist="25400" dir="4440000" sx="97000" sy="97000" algn="t" rotWithShape="0">
                                <a:prstClr val="black">
                                  <a:alpha val="22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57D66B" id="Parallelogramm 10" o:spid="_x0000_s1026" style="position:absolute;margin-left:-447.7pt;margin-top:470.15pt;width:546.85pt;height:170.0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44995,2159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" path="m,2159635l2240513,,6944995,r,2159635l,2159635xe" fillcolor="#ffed00" stroked="f" strokeweight=".25pt">
                    <v:fill opacity="59110f"/>
                    <v:stroke joinstyle="miter"/>
                    <v:shadow on="t" type="perspective" color="black" opacity="14417f" origin=",-.5" offset=".19447mm,.67822mm" matrix="63570f,,,63570f"/>
                    <v:path arrowok="t" o:connecttype="custom" o:connectlocs="0,2159635;2240513,0;6944995,0;6944995,2159635;0,2159635" o:connectangles="0,0,0,0,0"/>
                  </v:shape>
                </w:pict>
              </mc:Fallback>
            </mc:AlternateContent>
          </w:r>
        </w:p>
        <w:p w14:paraId="5764CF1D" w14:textId="087DE146" w:rsidR="00CB58F0" w:rsidRPr="00F80100" w:rsidRDefault="00CB58F0" w:rsidP="00FE3C1E">
          <w:pPr>
            <w:rPr>
              <w:rFonts w:cs="Arial"/>
              <w:noProof/>
              <w:lang w:val="fr-FR"/>
            </w:rPr>
          </w:pPr>
        </w:p>
        <w:p w14:paraId="7670F2EE" w14:textId="605D5FBC" w:rsidR="00FE3C1E" w:rsidRPr="00F80100" w:rsidRDefault="00C05A2D" w:rsidP="00FE3C1E">
          <w:pPr>
            <w:ind w:left="-1417" w:right="-1417"/>
            <w:rPr>
              <w:rFonts w:cs="Arial"/>
              <w:lang w:val="fr-FR"/>
            </w:rPr>
          </w:pPr>
          <w:r w:rsidRPr="00F80100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1B0E356" wp14:editId="3CE1FCA5">
                    <wp:simplePos x="0" y="0"/>
                    <wp:positionH relativeFrom="column">
                      <wp:posOffset>253365</wp:posOffset>
                    </wp:positionH>
                    <wp:positionV relativeFrom="paragraph">
                      <wp:posOffset>5638165</wp:posOffset>
                    </wp:positionV>
                    <wp:extent cx="10198800" cy="2160000"/>
                    <wp:effectExtent l="0" t="0" r="0" b="0"/>
                    <wp:wrapNone/>
                    <wp:docPr id="8" name="Textfeld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198800" cy="2160000"/>
                            </a:xfrm>
                            <a:prstGeom prst="parallelogram">
                              <a:avLst>
                                <a:gd name="adj" fmla="val 103850"/>
                              </a:avLst>
                            </a:prstGeom>
                            <a:noFill/>
                          </wps:spPr>
                          <wps:txbx>
                            <w:txbxContent>
                              <w:p w14:paraId="40AEF81B" w14:textId="2C35D666" w:rsidR="00C05A2D" w:rsidRPr="00D00E83" w:rsidRDefault="00C648EA" w:rsidP="00C05A2D">
                                <w:pPr>
                                  <w:pStyle w:val="SSITitel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Cahier des charges</w:t>
                                </w:r>
                              </w:p>
                              <w:p w14:paraId="1370F9FB" w14:textId="77777777" w:rsidR="00C05A2D" w:rsidRPr="00D00E83" w:rsidRDefault="00C05A2D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</w:p>
                              <w:p w14:paraId="7032C150" w14:textId="502A8D78" w:rsidR="00C05A2D" w:rsidRPr="00D00E83" w:rsidRDefault="003E0E91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SSI Schäfer</w:t>
                                </w:r>
                              </w:p>
                              <w:p w14:paraId="662EFD91" w14:textId="66BA69F1" w:rsidR="00C05A2D" w:rsidRPr="00D00E83" w:rsidRDefault="003E0E91" w:rsidP="00C05A2D">
                                <w:pPr>
                                  <w:pStyle w:val="SSITitelSubline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49300 Cholet</w:t>
                                </w:r>
                                <w:r w:rsidR="00C05A2D" w:rsidRPr="00D00E83">
                                  <w:rPr>
                                    <w:lang w:val="en-US"/>
                                  </w:rPr>
                                  <w:t xml:space="preserve"> | </w:t>
                                </w:r>
                                <w:r>
                                  <w:rPr>
                                    <w:lang w:val="en-US"/>
                                  </w:rPr>
                                  <w:t>France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66400" tIns="36000" rIns="266400" bIns="3429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B0E356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Textfeld 8" o:spid="_x0000_s1026" type="#_x0000_t7" style="position:absolute;left:0;text-align:left;margin-left:19.95pt;margin-top:443.95pt;width:803.05pt;height:17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" adj="4751" filled="f" stroked="f">
                    <v:textbox inset="7.4mm,1mm,7.4mm,2.7pt">
                      <w:txbxContent>
                        <w:p w14:paraId="40AEF81B" w14:textId="2C35D666" w:rsidR="00C05A2D" w:rsidRPr="00D00E83" w:rsidRDefault="00C648EA" w:rsidP="00C05A2D">
                          <w:pPr>
                            <w:pStyle w:val="SSITitel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Cahier des charges</w:t>
                          </w:r>
                        </w:p>
                        <w:p w14:paraId="1370F9FB" w14:textId="77777777" w:rsidR="00C05A2D" w:rsidRPr="00D00E83" w:rsidRDefault="00C05A2D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</w:p>
                        <w:p w14:paraId="7032C150" w14:textId="502A8D78" w:rsidR="00C05A2D" w:rsidRPr="00D00E83" w:rsidRDefault="003E0E91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SSI Schäfer</w:t>
                          </w:r>
                        </w:p>
                        <w:p w14:paraId="662EFD91" w14:textId="66BA69F1" w:rsidR="00C05A2D" w:rsidRPr="00D00E83" w:rsidRDefault="003E0E91" w:rsidP="00C05A2D">
                          <w:pPr>
                            <w:pStyle w:val="SSITitelSubline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49300 Cholet</w:t>
                          </w:r>
                          <w:r w:rsidR="00C05A2D" w:rsidRPr="00D00E83">
                            <w:rPr>
                              <w:lang w:val="en-US"/>
                            </w:rPr>
                            <w:t xml:space="preserve"> | </w:t>
                          </w:r>
                          <w:r>
                            <w:rPr>
                              <w:lang w:val="en-US"/>
                            </w:rPr>
                            <w:t>France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E3C1E" w:rsidRPr="00F80100">
            <w:rPr>
              <w:rFonts w:cs="Arial"/>
              <w:lang w:val="fr-FR"/>
            </w:rPr>
            <w:br w:type="page"/>
          </w:r>
        </w:p>
      </w:sdtContent>
    </w:sdt>
    <w:p w14:paraId="662481C8" w14:textId="77777777" w:rsidR="00FE3C1E" w:rsidRPr="00F80100" w:rsidRDefault="00FE3C1E" w:rsidP="00FE3C1E">
      <w:pPr>
        <w:rPr>
          <w:rFonts w:cs="Arial"/>
          <w:lang w:val="fr-FR"/>
        </w:rPr>
      </w:pPr>
    </w:p>
    <w:sdt>
      <w:sdtPr>
        <w:rPr>
          <w:rFonts w:eastAsiaTheme="minorHAnsi" w:cs="Times New Roman (Textkörper CS)"/>
          <w:b w:val="0"/>
          <w:noProof w:val="0"/>
          <w:sz w:val="20"/>
          <w:szCs w:val="22"/>
          <w:lang w:val="fr-FR"/>
        </w:rPr>
        <w:id w:val="-152632204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szCs w:val="28"/>
        </w:rPr>
      </w:sdtEndPr>
      <w:sdtContent>
        <w:p w14:paraId="2193B019" w14:textId="1B347B88" w:rsidR="00FE3C1E" w:rsidRPr="00F80100" w:rsidRDefault="00E007D0" w:rsidP="00CB58F0">
          <w:pPr>
            <w:pStyle w:val="SSIInnerhead12pt"/>
            <w:rPr>
              <w:lang w:val="fr-FR"/>
            </w:rPr>
          </w:pPr>
          <w:r w:rsidRPr="00F80100">
            <w:rPr>
              <w:lang w:val="fr-FR"/>
            </w:rPr>
            <w:t>Table des matières</w:t>
          </w:r>
        </w:p>
        <w:p w14:paraId="39D76BC6" w14:textId="77777777" w:rsidR="00FE3C1E" w:rsidRPr="00F80100" w:rsidRDefault="00FE3C1E" w:rsidP="00FE3C1E">
          <w:pPr>
            <w:rPr>
              <w:lang w:val="fr-FR"/>
            </w:rPr>
          </w:pPr>
        </w:p>
        <w:p w14:paraId="6906E897" w14:textId="1EED9A72" w:rsidR="000B40B4" w:rsidRDefault="00FE3C1E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r w:rsidRPr="00F80100">
            <w:rPr>
              <w:rFonts w:cstheme="minorBidi"/>
              <w:szCs w:val="20"/>
              <w:lang w:val="fr-FR"/>
            </w:rPr>
            <w:fldChar w:fldCharType="begin"/>
          </w:r>
          <w:r w:rsidRPr="00F80100">
            <w:rPr>
              <w:lang w:val="fr-FR"/>
            </w:rPr>
            <w:instrText xml:space="preserve"> TOC \o "1-3" \h \z \t "Überschrift 4;4;Überschrift 5;5;Überschrift 6;6" </w:instrText>
          </w:r>
          <w:r w:rsidRPr="00F80100">
            <w:rPr>
              <w:rFonts w:cstheme="minorBidi"/>
              <w:szCs w:val="20"/>
              <w:lang w:val="fr-FR"/>
            </w:rPr>
            <w:fldChar w:fldCharType="separate"/>
          </w:r>
          <w:hyperlink w:anchor="_Toc132267844" w:history="1">
            <w:r w:rsidR="000B40B4" w:rsidRPr="00C630A1">
              <w:rPr>
                <w:rStyle w:val="Lienhypertexte"/>
                <w:lang w:val="fr-FR"/>
              </w:rPr>
              <w:t>1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Contexte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_Toc132267844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3</w:t>
            </w:r>
            <w:r w:rsidR="000B40B4">
              <w:rPr>
                <w:webHidden/>
              </w:rPr>
              <w:fldChar w:fldCharType="end"/>
            </w:r>
          </w:hyperlink>
        </w:p>
        <w:p w14:paraId="4915E157" w14:textId="3AB2E879" w:rsidR="000B40B4" w:rsidRDefault="00000000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hyperlink w:anchor="_Toc132267845" w:history="1">
            <w:r w:rsidR="000B40B4" w:rsidRPr="00C630A1">
              <w:rPr>
                <w:rStyle w:val="Lienhypertexte"/>
                <w:lang w:val="fr-FR"/>
              </w:rPr>
              <w:t>2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Objectifs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_Toc132267845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3</w:t>
            </w:r>
            <w:r w:rsidR="000B40B4">
              <w:rPr>
                <w:webHidden/>
              </w:rPr>
              <w:fldChar w:fldCharType="end"/>
            </w:r>
          </w:hyperlink>
        </w:p>
        <w:p w14:paraId="6772A371" w14:textId="51436C38" w:rsidR="000B40B4" w:rsidRDefault="00000000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hyperlink w:anchor="_Toc132267846" w:history="1">
            <w:r w:rsidR="000B40B4" w:rsidRPr="00C630A1">
              <w:rPr>
                <w:rStyle w:val="Lienhypertexte"/>
                <w:lang w:val="fr-FR"/>
              </w:rPr>
              <w:t>3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Périmètre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_Toc132267846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5</w:t>
            </w:r>
            <w:r w:rsidR="000B40B4">
              <w:rPr>
                <w:webHidden/>
              </w:rPr>
              <w:fldChar w:fldCharType="end"/>
            </w:r>
          </w:hyperlink>
        </w:p>
        <w:p w14:paraId="33F501EA" w14:textId="424C2781" w:rsidR="000B40B4" w:rsidRDefault="00000000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hyperlink w:anchor="_Toc132267847" w:history="1">
            <w:r w:rsidR="000B40B4" w:rsidRPr="00C630A1">
              <w:rPr>
                <w:rStyle w:val="Lienhypertexte"/>
                <w:lang w:val="fr-FR"/>
              </w:rPr>
              <w:t>4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Cibles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_Toc132267847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5</w:t>
            </w:r>
            <w:r w:rsidR="000B40B4">
              <w:rPr>
                <w:webHidden/>
              </w:rPr>
              <w:fldChar w:fldCharType="end"/>
            </w:r>
          </w:hyperlink>
        </w:p>
        <w:p w14:paraId="59573C02" w14:textId="1C19E1E0" w:rsidR="000B40B4" w:rsidRDefault="00000000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hyperlink w:anchor="_Toc132267848" w:history="1">
            <w:r w:rsidR="000B40B4" w:rsidRPr="00C630A1">
              <w:rPr>
                <w:rStyle w:val="Lienhypertexte"/>
                <w:lang w:val="fr-FR"/>
              </w:rPr>
              <w:t>5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Budget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_Toc132267848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5</w:t>
            </w:r>
            <w:r w:rsidR="000B40B4">
              <w:rPr>
                <w:webHidden/>
              </w:rPr>
              <w:fldChar w:fldCharType="end"/>
            </w:r>
          </w:hyperlink>
        </w:p>
        <w:p w14:paraId="02A5F5F1" w14:textId="66573946" w:rsidR="000B40B4" w:rsidRDefault="00000000">
          <w:pPr>
            <w:pStyle w:val="TM1"/>
            <w:rPr>
              <w:rFonts w:asciiTheme="minorHAnsi" w:hAnsiTheme="minorHAnsi" w:cstheme="minorBidi"/>
              <w:b w:val="0"/>
              <w:sz w:val="22"/>
              <w:lang w:val="fr-FR" w:eastAsia="fr-FR"/>
            </w:rPr>
          </w:pPr>
          <w:hyperlink w:anchor="_Toc132267849" w:history="1">
            <w:r w:rsidR="000B40B4" w:rsidRPr="00C630A1">
              <w:rPr>
                <w:rStyle w:val="Lienhypertexte"/>
                <w:lang w:val="fr-FR"/>
              </w:rPr>
              <w:t>6</w:t>
            </w:r>
            <w:r w:rsidR="000B40B4">
              <w:rPr>
                <w:rFonts w:asciiTheme="minorHAnsi" w:hAnsiTheme="minorHAnsi" w:cstheme="minorBidi"/>
                <w:b w:val="0"/>
                <w:sz w:val="22"/>
                <w:lang w:val="fr-FR" w:eastAsia="fr-FR"/>
              </w:rPr>
              <w:tab/>
            </w:r>
            <w:r w:rsidR="000B40B4" w:rsidRPr="00C630A1">
              <w:rPr>
                <w:rStyle w:val="Lienhypertexte"/>
                <w:lang w:val="fr-FR"/>
              </w:rPr>
              <w:t>Planning du projet</w:t>
            </w:r>
            <w:r w:rsidR="000B40B4">
              <w:rPr>
                <w:webHidden/>
              </w:rPr>
              <w:tab/>
            </w:r>
            <w:r w:rsidR="000B40B4">
              <w:rPr>
                <w:webHidden/>
              </w:rPr>
              <w:fldChar w:fldCharType="begin"/>
            </w:r>
            <w:r w:rsidR="000B40B4">
              <w:rPr>
                <w:webHidden/>
              </w:rPr>
              <w:instrText xml:space="preserve"> PAGEREF _Toc132267849 \h </w:instrText>
            </w:r>
            <w:r w:rsidR="000B40B4">
              <w:rPr>
                <w:webHidden/>
              </w:rPr>
            </w:r>
            <w:r w:rsidR="000B40B4">
              <w:rPr>
                <w:webHidden/>
              </w:rPr>
              <w:fldChar w:fldCharType="separate"/>
            </w:r>
            <w:r w:rsidR="002A6B4C">
              <w:rPr>
                <w:webHidden/>
              </w:rPr>
              <w:t>5</w:t>
            </w:r>
            <w:r w:rsidR="000B40B4">
              <w:rPr>
                <w:webHidden/>
              </w:rPr>
              <w:fldChar w:fldCharType="end"/>
            </w:r>
          </w:hyperlink>
        </w:p>
        <w:p w14:paraId="5301D17D" w14:textId="33D8D087" w:rsidR="00FE3C1E" w:rsidRPr="00F80100" w:rsidRDefault="00FE3C1E" w:rsidP="00FF7775">
          <w:pPr>
            <w:pStyle w:val="SSITitleSubline"/>
            <w:rPr>
              <w:lang w:val="fr-FR"/>
            </w:rPr>
          </w:pPr>
          <w:r w:rsidRPr="00F80100">
            <w:rPr>
              <w:lang w:val="fr-FR"/>
            </w:rPr>
            <w:fldChar w:fldCharType="end"/>
          </w:r>
        </w:p>
      </w:sdtContent>
    </w:sdt>
    <w:p w14:paraId="057F9EA4" w14:textId="67B71181" w:rsidR="00FE3C1E" w:rsidRPr="00F80100" w:rsidRDefault="00FE3C1E" w:rsidP="005922C6">
      <w:pPr>
        <w:pStyle w:val="SSILetterText"/>
        <w:rPr>
          <w:lang w:val="fr-FR" w:eastAsia="x-none"/>
        </w:rPr>
      </w:pPr>
      <w:r w:rsidRPr="00F80100">
        <w:rPr>
          <w:rFonts w:cs="Arial"/>
          <w:lang w:val="fr-FR"/>
        </w:rPr>
        <w:br w:type="column"/>
      </w:r>
    </w:p>
    <w:p w14:paraId="53BFEF57" w14:textId="5E7D9004" w:rsidR="00A2519A" w:rsidRPr="00F06BAA" w:rsidRDefault="003741E8" w:rsidP="003741E8">
      <w:pPr>
        <w:pStyle w:val="Titre1"/>
        <w:rPr>
          <w:lang w:val="fr-FR"/>
        </w:rPr>
      </w:pPr>
      <w:bookmarkStart w:id="0" w:name="_Toc132267844"/>
      <w:r w:rsidRPr="00F80100">
        <w:rPr>
          <w:lang w:val="fr-FR"/>
        </w:rPr>
        <w:t>Contexte du projet</w:t>
      </w:r>
      <w:bookmarkEnd w:id="0"/>
    </w:p>
    <w:p w14:paraId="43D8EC87" w14:textId="35EB5AE8" w:rsidR="003741E8" w:rsidRDefault="00F06BAA" w:rsidP="003741E8">
      <w:pPr>
        <w:pStyle w:val="SSIStandard"/>
        <w:rPr>
          <w:lang w:val="fr-FR"/>
        </w:rPr>
      </w:pPr>
      <w:r>
        <w:rPr>
          <w:lang w:val="fr-FR"/>
        </w:rPr>
        <w:t>Le lancement du projet a pour origine la volonté de développer</w:t>
      </w:r>
      <w:r w:rsidR="00637394" w:rsidRPr="00637394">
        <w:rPr>
          <w:lang w:val="fr-FR"/>
        </w:rPr>
        <w:t xml:space="preserve"> un nouveau client </w:t>
      </w:r>
      <w:proofErr w:type="spellStart"/>
      <w:r w:rsidR="00637394" w:rsidRPr="00637394">
        <w:rPr>
          <w:lang w:val="fr-FR"/>
        </w:rPr>
        <w:t>Morpheus</w:t>
      </w:r>
      <w:proofErr w:type="spellEnd"/>
      <w:r w:rsidR="00637394" w:rsidRPr="00637394">
        <w:rPr>
          <w:lang w:val="fr-FR"/>
        </w:rPr>
        <w:t xml:space="preserve"> avec un nouveau design et compatible avec les technologies web</w:t>
      </w:r>
      <w:r w:rsidR="00ED4F93">
        <w:rPr>
          <w:lang w:val="fr-FR"/>
        </w:rPr>
        <w:t>.</w:t>
      </w:r>
    </w:p>
    <w:p w14:paraId="210B4C9A" w14:textId="77777777" w:rsidR="001A1864" w:rsidRPr="00F80100" w:rsidRDefault="001A1864" w:rsidP="003741E8">
      <w:pPr>
        <w:pStyle w:val="SSIStandard"/>
        <w:rPr>
          <w:lang w:val="fr-FR"/>
        </w:rPr>
      </w:pPr>
    </w:p>
    <w:p w14:paraId="0FF92BF3" w14:textId="56CFF8C6" w:rsidR="00B55858" w:rsidRPr="00F80100" w:rsidRDefault="00B55858" w:rsidP="00A24585">
      <w:pPr>
        <w:pStyle w:val="Titre1"/>
        <w:rPr>
          <w:lang w:val="fr-FR"/>
        </w:rPr>
      </w:pPr>
      <w:bookmarkStart w:id="1" w:name="_Toc132267845"/>
      <w:r w:rsidRPr="00F80100">
        <w:rPr>
          <w:lang w:val="fr-FR"/>
        </w:rPr>
        <w:t>Objectifs du projet</w:t>
      </w:r>
      <w:bookmarkEnd w:id="1"/>
    </w:p>
    <w:p w14:paraId="667EFE38" w14:textId="7F89ACE5" w:rsidR="006143DD" w:rsidRDefault="006143DD" w:rsidP="005B4038">
      <w:pPr>
        <w:pStyle w:val="SSIStandard"/>
        <w:rPr>
          <w:lang w:val="fr-FR"/>
        </w:rPr>
      </w:pPr>
      <w:r>
        <w:rPr>
          <w:lang w:val="fr-FR"/>
        </w:rPr>
        <w:t>Les objectifs du projet sont :</w:t>
      </w:r>
    </w:p>
    <w:p w14:paraId="3FB8327A" w14:textId="636AAF84" w:rsidR="005B4038" w:rsidRPr="005B4038" w:rsidRDefault="00707899" w:rsidP="006143DD">
      <w:pPr>
        <w:pStyle w:val="SSIEnumerationLevel1"/>
        <w:rPr>
          <w:lang w:val="fr-FR"/>
        </w:rPr>
      </w:pPr>
      <w:r>
        <w:rPr>
          <w:lang w:val="fr-FR"/>
        </w:rPr>
        <w:t>Développer</w:t>
      </w:r>
      <w:r w:rsidR="005B4038" w:rsidRPr="005B4038">
        <w:rPr>
          <w:lang w:val="fr-FR"/>
        </w:rPr>
        <w:t xml:space="preserve"> un client </w:t>
      </w:r>
      <w:proofErr w:type="spellStart"/>
      <w:r w:rsidR="005B4038" w:rsidRPr="005B4038">
        <w:rPr>
          <w:lang w:val="fr-FR"/>
        </w:rPr>
        <w:t>morpheus</w:t>
      </w:r>
      <w:proofErr w:type="spellEnd"/>
      <w:r w:rsidR="005B4038" w:rsidRPr="005B4038">
        <w:rPr>
          <w:lang w:val="fr-FR"/>
        </w:rPr>
        <w:t xml:space="preserve"> full html 5 responsive pour une partie des fenêtres du client </w:t>
      </w:r>
      <w:proofErr w:type="spellStart"/>
      <w:r w:rsidR="005B4038" w:rsidRPr="005B4038">
        <w:rPr>
          <w:lang w:val="fr-FR"/>
        </w:rPr>
        <w:t>morpheus</w:t>
      </w:r>
      <w:proofErr w:type="spellEnd"/>
      <w:r w:rsidR="005B4038" w:rsidRPr="005B4038">
        <w:rPr>
          <w:lang w:val="fr-FR"/>
        </w:rPr>
        <w:t xml:space="preserve"> existant</w:t>
      </w:r>
    </w:p>
    <w:p w14:paraId="187546B1" w14:textId="189C0A34" w:rsidR="005B4038" w:rsidRPr="005B4038" w:rsidRDefault="00707899" w:rsidP="006143DD">
      <w:pPr>
        <w:pStyle w:val="SSIEnumerationLevel1"/>
        <w:rPr>
          <w:lang w:val="fr-FR"/>
        </w:rPr>
      </w:pPr>
      <w:r>
        <w:rPr>
          <w:lang w:val="fr-FR"/>
        </w:rPr>
        <w:t>Expérimenter</w:t>
      </w:r>
      <w:r w:rsidR="005B4038" w:rsidRPr="005B4038">
        <w:rPr>
          <w:lang w:val="fr-FR"/>
        </w:rPr>
        <w:t xml:space="preserve"> les outils de développement </w:t>
      </w:r>
      <w:proofErr w:type="spellStart"/>
      <w:r w:rsidR="005B4038" w:rsidRPr="005B4038">
        <w:rPr>
          <w:lang w:val="fr-FR"/>
        </w:rPr>
        <w:t>tms</w:t>
      </w:r>
      <w:proofErr w:type="spellEnd"/>
      <w:r w:rsidR="005B4038" w:rsidRPr="005B4038">
        <w:rPr>
          <w:lang w:val="fr-FR"/>
        </w:rPr>
        <w:t xml:space="preserve"> web</w:t>
      </w:r>
    </w:p>
    <w:p w14:paraId="6625BC01" w14:textId="2F1A140B" w:rsidR="005B4038" w:rsidRPr="005B4038" w:rsidRDefault="003B558C" w:rsidP="00443934">
      <w:pPr>
        <w:pStyle w:val="SSIEnumerationLevel1"/>
        <w:rPr>
          <w:lang w:val="fr-FR"/>
        </w:rPr>
      </w:pPr>
      <w:r w:rsidRPr="005B4038">
        <w:rPr>
          <w:lang w:val="fr-FR"/>
        </w:rPr>
        <w:t>Faire</w:t>
      </w:r>
      <w:r w:rsidR="005B4038" w:rsidRPr="005B4038">
        <w:rPr>
          <w:lang w:val="fr-FR"/>
        </w:rPr>
        <w:t xml:space="preserve"> une maquette d'interface utilisateur</w:t>
      </w:r>
    </w:p>
    <w:p w14:paraId="50AA6C0C" w14:textId="79A1F6BF" w:rsidR="005B4038" w:rsidRPr="005B4038" w:rsidRDefault="00707899" w:rsidP="00443934">
      <w:pPr>
        <w:pStyle w:val="SSIEnumerationLevel2"/>
        <w:rPr>
          <w:lang w:val="fr-FR"/>
        </w:rPr>
      </w:pPr>
      <w:r w:rsidRPr="005B4038">
        <w:rPr>
          <w:lang w:val="fr-FR"/>
        </w:rPr>
        <w:t>Fenêtre</w:t>
      </w:r>
      <w:r w:rsidR="005B4038" w:rsidRPr="005B4038">
        <w:rPr>
          <w:lang w:val="fr-FR"/>
        </w:rPr>
        <w:t xml:space="preserve"> main (principale)</w:t>
      </w:r>
    </w:p>
    <w:p w14:paraId="34FFE19A" w14:textId="09DC09E4" w:rsidR="005B4038" w:rsidRDefault="00707899" w:rsidP="00443934">
      <w:pPr>
        <w:pStyle w:val="SSIEnumerationLevel2"/>
        <w:numPr>
          <w:ilvl w:val="1"/>
          <w:numId w:val="16"/>
        </w:numPr>
        <w:rPr>
          <w:lang w:val="fr-FR"/>
        </w:rPr>
      </w:pPr>
      <w:r w:rsidRPr="005B4038">
        <w:rPr>
          <w:lang w:val="fr-FR"/>
        </w:rPr>
        <w:t>Menu</w:t>
      </w:r>
    </w:p>
    <w:p w14:paraId="3890521C" w14:textId="29E6A6D5" w:rsidR="00290CDE" w:rsidRPr="00290CDE" w:rsidRDefault="005B285B" w:rsidP="00290CDE">
      <w:pPr>
        <w:pStyle w:val="SSIEnumerationLevel2"/>
        <w:numPr>
          <w:ilvl w:val="2"/>
          <w:numId w:val="16"/>
        </w:numPr>
        <w:rPr>
          <w:lang w:val="fr-FR"/>
        </w:rPr>
      </w:pPr>
      <w:r w:rsidRPr="00290CDE">
        <w:rPr>
          <w:lang w:val="fr-FR"/>
        </w:rPr>
        <w:t>Icones</w:t>
      </w:r>
    </w:p>
    <w:p w14:paraId="13AADEB5" w14:textId="233836D4" w:rsidR="00290CDE" w:rsidRPr="00290CDE" w:rsidRDefault="005B285B" w:rsidP="00290CDE">
      <w:pPr>
        <w:pStyle w:val="SSIEnumerationLevel2"/>
        <w:numPr>
          <w:ilvl w:val="2"/>
          <w:numId w:val="16"/>
        </w:numPr>
        <w:rPr>
          <w:lang w:val="fr-FR"/>
        </w:rPr>
      </w:pPr>
      <w:r w:rsidRPr="00290CDE">
        <w:rPr>
          <w:lang w:val="fr-FR"/>
        </w:rPr>
        <w:t>Style</w:t>
      </w:r>
      <w:r w:rsidR="00290CDE" w:rsidRPr="00290CDE">
        <w:rPr>
          <w:lang w:val="fr-FR"/>
        </w:rPr>
        <w:t xml:space="preserve"> </w:t>
      </w:r>
      <w:proofErr w:type="gramStart"/>
      <w:r w:rsidR="00290CDE" w:rsidRPr="00290CDE">
        <w:rPr>
          <w:lang w:val="fr-FR"/>
        </w:rPr>
        <w:t>( comme</w:t>
      </w:r>
      <w:proofErr w:type="gramEnd"/>
      <w:r w:rsidR="00290CDE" w:rsidRPr="00290CDE">
        <w:rPr>
          <w:lang w:val="fr-FR"/>
        </w:rPr>
        <w:t xml:space="preserve"> style </w:t>
      </w:r>
      <w:proofErr w:type="spellStart"/>
      <w:r w:rsidR="00290CDE" w:rsidRPr="00290CDE">
        <w:rPr>
          <w:lang w:val="fr-FR"/>
        </w:rPr>
        <w:t>windows</w:t>
      </w:r>
      <w:proofErr w:type="spellEnd"/>
      <w:r w:rsidR="00290CDE" w:rsidRPr="00290CDE">
        <w:rPr>
          <w:lang w:val="fr-FR"/>
        </w:rPr>
        <w:t xml:space="preserve"> : couleurs)</w:t>
      </w:r>
    </w:p>
    <w:p w14:paraId="1D2E73C3" w14:textId="05205110" w:rsidR="00290CDE" w:rsidRPr="00290CDE" w:rsidRDefault="005B285B" w:rsidP="00290CDE">
      <w:pPr>
        <w:pStyle w:val="SSIEnumerationLevel2"/>
        <w:numPr>
          <w:ilvl w:val="2"/>
          <w:numId w:val="16"/>
        </w:numPr>
        <w:rPr>
          <w:lang w:val="fr-FR"/>
        </w:rPr>
      </w:pPr>
      <w:r w:rsidRPr="00290CDE">
        <w:rPr>
          <w:lang w:val="fr-FR"/>
        </w:rPr>
        <w:t>X</w:t>
      </w:r>
      <w:r w:rsidR="00290CDE" w:rsidRPr="00290CDE">
        <w:rPr>
          <w:lang w:val="fr-FR"/>
        </w:rPr>
        <w:t xml:space="preserve"> niveaux et sous niveaux </w:t>
      </w:r>
      <w:proofErr w:type="spellStart"/>
      <w:r w:rsidR="00290CDE" w:rsidRPr="00290CDE">
        <w:rPr>
          <w:lang w:val="fr-FR"/>
        </w:rPr>
        <w:t>paramètrables</w:t>
      </w:r>
      <w:proofErr w:type="spellEnd"/>
    </w:p>
    <w:p w14:paraId="59742F24" w14:textId="7C8B0CAA" w:rsidR="00290CDE" w:rsidRPr="00290CDE" w:rsidRDefault="005B285B" w:rsidP="00290CDE">
      <w:pPr>
        <w:pStyle w:val="SSIEnumerationLevel2"/>
        <w:numPr>
          <w:ilvl w:val="3"/>
          <w:numId w:val="16"/>
        </w:numPr>
        <w:rPr>
          <w:lang w:val="fr-FR"/>
        </w:rPr>
      </w:pPr>
      <w:r w:rsidRPr="00290CDE">
        <w:rPr>
          <w:lang w:val="fr-FR"/>
        </w:rPr>
        <w:t>Par</w:t>
      </w:r>
      <w:r w:rsidR="00290CDE" w:rsidRPr="00290CDE">
        <w:rPr>
          <w:lang w:val="fr-FR"/>
        </w:rPr>
        <w:t xml:space="preserve"> rapport à une </w:t>
      </w:r>
      <w:proofErr w:type="spellStart"/>
      <w:r w:rsidR="00290CDE" w:rsidRPr="00290CDE">
        <w:rPr>
          <w:lang w:val="fr-FR"/>
        </w:rPr>
        <w:t>bdd</w:t>
      </w:r>
      <w:proofErr w:type="spellEnd"/>
      <w:r w:rsidR="00290CDE" w:rsidRPr="00290CDE">
        <w:rPr>
          <w:lang w:val="fr-FR"/>
        </w:rPr>
        <w:t xml:space="preserve"> afficher ou pas des points d'entrées du menu</w:t>
      </w:r>
    </w:p>
    <w:p w14:paraId="577E913C" w14:textId="4C990CE7" w:rsidR="005B4038" w:rsidRDefault="00707899" w:rsidP="00443934">
      <w:pPr>
        <w:pStyle w:val="SSIEnumerationLevel2"/>
        <w:numPr>
          <w:ilvl w:val="1"/>
          <w:numId w:val="16"/>
        </w:numPr>
        <w:rPr>
          <w:lang w:val="fr-FR"/>
        </w:rPr>
      </w:pPr>
      <w:r w:rsidRPr="005B4038">
        <w:rPr>
          <w:lang w:val="fr-FR"/>
        </w:rPr>
        <w:t>Bouton</w:t>
      </w:r>
      <w:r>
        <w:rPr>
          <w:lang w:val="fr-FR"/>
        </w:rPr>
        <w:t>s</w:t>
      </w:r>
      <w:r w:rsidR="005B4038" w:rsidRPr="005B4038">
        <w:rPr>
          <w:lang w:val="fr-FR"/>
        </w:rPr>
        <w:t xml:space="preserve"> de fonction</w:t>
      </w:r>
    </w:p>
    <w:p w14:paraId="31BBA567" w14:textId="15381886" w:rsidR="001B3D9F" w:rsidRPr="001B3D9F" w:rsidRDefault="005B285B" w:rsidP="001B3D9F">
      <w:pPr>
        <w:pStyle w:val="SSIEnumerationLevel2"/>
        <w:numPr>
          <w:ilvl w:val="2"/>
          <w:numId w:val="16"/>
        </w:numPr>
        <w:rPr>
          <w:lang w:val="fr-FR"/>
        </w:rPr>
      </w:pPr>
      <w:r w:rsidRPr="001B3D9F">
        <w:rPr>
          <w:lang w:val="fr-FR"/>
        </w:rPr>
        <w:t>Style</w:t>
      </w:r>
    </w:p>
    <w:p w14:paraId="06C527A4" w14:textId="526DA22A" w:rsidR="001B3D9F" w:rsidRPr="001B3D9F" w:rsidRDefault="005B285B" w:rsidP="001B3D9F">
      <w:pPr>
        <w:pStyle w:val="SSIEnumerationLevel2"/>
        <w:numPr>
          <w:ilvl w:val="2"/>
          <w:numId w:val="16"/>
        </w:numPr>
        <w:rPr>
          <w:lang w:val="fr-FR"/>
        </w:rPr>
      </w:pPr>
      <w:r w:rsidRPr="001B3D9F">
        <w:rPr>
          <w:lang w:val="fr-FR"/>
        </w:rPr>
        <w:t>Icones</w:t>
      </w:r>
    </w:p>
    <w:p w14:paraId="548E77C9" w14:textId="4DBB8491" w:rsidR="001B3D9F" w:rsidRPr="001B3D9F" w:rsidRDefault="005B285B" w:rsidP="001B3D9F">
      <w:pPr>
        <w:pStyle w:val="SSIEnumerationLevel2"/>
        <w:numPr>
          <w:ilvl w:val="2"/>
          <w:numId w:val="16"/>
        </w:numPr>
        <w:rPr>
          <w:lang w:val="fr-FR"/>
        </w:rPr>
      </w:pPr>
      <w:r w:rsidRPr="001B3D9F">
        <w:rPr>
          <w:lang w:val="fr-FR"/>
        </w:rPr>
        <w:t>Taille</w:t>
      </w:r>
      <w:r w:rsidR="001B3D9F" w:rsidRPr="001B3D9F">
        <w:rPr>
          <w:lang w:val="fr-FR"/>
        </w:rPr>
        <w:t xml:space="preserve"> des boutons (16, 32 ou 48)</w:t>
      </w:r>
    </w:p>
    <w:p w14:paraId="78963ADC" w14:textId="0D1204BB" w:rsidR="001B3D9F" w:rsidRPr="001B3D9F" w:rsidRDefault="005B285B" w:rsidP="001B3D9F">
      <w:pPr>
        <w:pStyle w:val="SSIEnumerationLevel2"/>
        <w:numPr>
          <w:ilvl w:val="2"/>
          <w:numId w:val="16"/>
        </w:numPr>
        <w:rPr>
          <w:lang w:val="fr-FR"/>
        </w:rPr>
      </w:pPr>
      <w:r w:rsidRPr="001B3D9F">
        <w:rPr>
          <w:lang w:val="fr-FR"/>
        </w:rPr>
        <w:t>Rendre</w:t>
      </w:r>
      <w:r w:rsidR="001B3D9F" w:rsidRPr="001B3D9F">
        <w:rPr>
          <w:lang w:val="fr-FR"/>
        </w:rPr>
        <w:t xml:space="preserve"> visible ou non les boutons</w:t>
      </w:r>
    </w:p>
    <w:p w14:paraId="2690E6B7" w14:textId="779E996D" w:rsidR="001B3D9F" w:rsidRPr="001B3D9F" w:rsidRDefault="005B285B" w:rsidP="001B3D9F">
      <w:pPr>
        <w:pStyle w:val="SSIEnumerationLevel2"/>
        <w:numPr>
          <w:ilvl w:val="2"/>
          <w:numId w:val="16"/>
        </w:numPr>
        <w:rPr>
          <w:lang w:val="fr-FR"/>
        </w:rPr>
      </w:pPr>
      <w:r w:rsidRPr="001B3D9F">
        <w:rPr>
          <w:lang w:val="fr-FR"/>
        </w:rPr>
        <w:t>Mise</w:t>
      </w:r>
      <w:r w:rsidR="001B3D9F" w:rsidRPr="001B3D9F">
        <w:rPr>
          <w:lang w:val="fr-FR"/>
        </w:rPr>
        <w:t xml:space="preserve"> en page des boutons en fonction du nombre : </w:t>
      </w:r>
      <w:r w:rsidRPr="001B3D9F">
        <w:rPr>
          <w:lang w:val="fr-FR"/>
        </w:rPr>
        <w:t>alignements...</w:t>
      </w:r>
    </w:p>
    <w:p w14:paraId="2D967ECB" w14:textId="2B935B94" w:rsidR="005B4038" w:rsidRDefault="00707899" w:rsidP="00443934">
      <w:pPr>
        <w:pStyle w:val="SSIEnumerationLevel2"/>
        <w:numPr>
          <w:ilvl w:val="1"/>
          <w:numId w:val="16"/>
        </w:numPr>
        <w:rPr>
          <w:lang w:val="fr-FR"/>
        </w:rPr>
      </w:pPr>
      <w:proofErr w:type="spellStart"/>
      <w:r>
        <w:rPr>
          <w:lang w:val="fr-FR"/>
        </w:rPr>
        <w:t>T</w:t>
      </w:r>
      <w:r w:rsidR="005B4038" w:rsidRPr="005B4038">
        <w:rPr>
          <w:lang w:val="fr-FR"/>
        </w:rPr>
        <w:t>reeview</w:t>
      </w:r>
      <w:proofErr w:type="spellEnd"/>
    </w:p>
    <w:p w14:paraId="704CFD56" w14:textId="2B8509A3" w:rsidR="00BD453E" w:rsidRPr="00BD453E" w:rsidRDefault="00BD453E" w:rsidP="00BD453E">
      <w:pPr>
        <w:pStyle w:val="SSIEnumerationLevel2"/>
        <w:numPr>
          <w:ilvl w:val="2"/>
          <w:numId w:val="16"/>
        </w:numPr>
        <w:rPr>
          <w:lang w:val="fr-FR"/>
        </w:rPr>
      </w:pPr>
      <w:r w:rsidRPr="00BD453E">
        <w:rPr>
          <w:lang w:val="fr-FR"/>
        </w:rPr>
        <w:t>Style</w:t>
      </w:r>
    </w:p>
    <w:p w14:paraId="549FC879" w14:textId="1520E19B" w:rsidR="00BD453E" w:rsidRPr="00BD453E" w:rsidRDefault="00BD453E" w:rsidP="00BD453E">
      <w:pPr>
        <w:pStyle w:val="SSIEnumerationLevel2"/>
        <w:numPr>
          <w:ilvl w:val="2"/>
          <w:numId w:val="16"/>
        </w:numPr>
        <w:rPr>
          <w:lang w:val="fr-FR"/>
        </w:rPr>
      </w:pPr>
      <w:r w:rsidRPr="00BD453E">
        <w:rPr>
          <w:lang w:val="fr-FR"/>
        </w:rPr>
        <w:t>Icones</w:t>
      </w:r>
      <w:r w:rsidRPr="00BD453E">
        <w:rPr>
          <w:lang w:val="fr-FR"/>
        </w:rPr>
        <w:t xml:space="preserve"> (devant nom sans toucher au petit triangle)</w:t>
      </w:r>
    </w:p>
    <w:p w14:paraId="10DAAA18" w14:textId="078D5B9E" w:rsidR="00BD453E" w:rsidRPr="00BD453E" w:rsidRDefault="00BD453E" w:rsidP="00BD453E">
      <w:pPr>
        <w:pStyle w:val="SSIEnumerationLevel2"/>
        <w:numPr>
          <w:ilvl w:val="2"/>
          <w:numId w:val="16"/>
        </w:numPr>
        <w:rPr>
          <w:lang w:val="fr-FR"/>
        </w:rPr>
      </w:pPr>
      <w:r w:rsidRPr="00BD453E">
        <w:rPr>
          <w:lang w:val="fr-FR"/>
        </w:rPr>
        <w:t>Afficher</w:t>
      </w:r>
      <w:r w:rsidRPr="00BD453E">
        <w:rPr>
          <w:lang w:val="fr-FR"/>
        </w:rPr>
        <w:t xml:space="preserve"> une liste sur un niveau suivant une requête</w:t>
      </w:r>
    </w:p>
    <w:p w14:paraId="2FBC0FEB" w14:textId="0F1DFB8A" w:rsidR="00BD453E" w:rsidRPr="00BD453E" w:rsidRDefault="00BD453E" w:rsidP="00BD453E">
      <w:pPr>
        <w:pStyle w:val="SSIEnumerationLevel2"/>
        <w:numPr>
          <w:ilvl w:val="2"/>
          <w:numId w:val="16"/>
        </w:numPr>
        <w:rPr>
          <w:lang w:val="fr-FR"/>
        </w:rPr>
      </w:pPr>
      <w:r w:rsidRPr="00BD453E">
        <w:rPr>
          <w:lang w:val="fr-FR"/>
        </w:rPr>
        <w:t>Charger</w:t>
      </w:r>
      <w:r w:rsidRPr="00BD453E">
        <w:rPr>
          <w:lang w:val="fr-FR"/>
        </w:rPr>
        <w:t xml:space="preserve"> les arborescences dynamiques (si on clique sur site afficher les sites et pas avant)</w:t>
      </w:r>
    </w:p>
    <w:p w14:paraId="4F2D10E9" w14:textId="3052A48B" w:rsidR="00BD453E" w:rsidRPr="00BD453E" w:rsidRDefault="00BD453E" w:rsidP="00BD453E">
      <w:pPr>
        <w:pStyle w:val="SSIEnumerationLevel2"/>
        <w:numPr>
          <w:ilvl w:val="3"/>
          <w:numId w:val="16"/>
        </w:numPr>
        <w:rPr>
          <w:lang w:val="fr-FR"/>
        </w:rPr>
      </w:pPr>
      <w:r w:rsidRPr="00BD453E">
        <w:rPr>
          <w:lang w:val="fr-FR"/>
        </w:rPr>
        <w:t>Paramétrage</w:t>
      </w:r>
      <w:r w:rsidRPr="00BD453E">
        <w:rPr>
          <w:lang w:val="fr-FR"/>
        </w:rPr>
        <w:t xml:space="preserve"> visible ou non des arborescences</w:t>
      </w:r>
    </w:p>
    <w:p w14:paraId="027E7F66" w14:textId="77777777" w:rsidR="005B285B" w:rsidRPr="005B4038" w:rsidRDefault="005B285B" w:rsidP="005B285B">
      <w:pPr>
        <w:pStyle w:val="SSIEnumerationLevel2"/>
        <w:rPr>
          <w:lang w:val="fr-FR"/>
        </w:rPr>
      </w:pPr>
      <w:r w:rsidRPr="005B4038">
        <w:rPr>
          <w:lang w:val="fr-FR"/>
        </w:rPr>
        <w:t>Gestion des styles</w:t>
      </w:r>
    </w:p>
    <w:p w14:paraId="532661B0" w14:textId="48F53D32" w:rsidR="005B285B" w:rsidRDefault="005B285B" w:rsidP="005B285B">
      <w:pPr>
        <w:pStyle w:val="SSIEnumerationLevel2"/>
        <w:rPr>
          <w:lang w:val="fr-FR"/>
        </w:rPr>
      </w:pPr>
      <w:r w:rsidRPr="005B4038">
        <w:rPr>
          <w:lang w:val="fr-FR"/>
        </w:rPr>
        <w:t xml:space="preserve">Gestion </w:t>
      </w:r>
      <w:proofErr w:type="spellStart"/>
      <w:r w:rsidRPr="005B4038">
        <w:rPr>
          <w:lang w:val="fr-FR"/>
        </w:rPr>
        <w:t>multi-fenêtres</w:t>
      </w:r>
      <w:proofErr w:type="spellEnd"/>
      <w:r w:rsidRPr="005B4038">
        <w:rPr>
          <w:lang w:val="fr-FR"/>
        </w:rPr>
        <w:t xml:space="preserve"> mdi</w:t>
      </w:r>
      <w:r w:rsidR="00351A36">
        <w:rPr>
          <w:lang w:val="fr-FR"/>
        </w:rPr>
        <w:t xml:space="preserve"> (</w:t>
      </w:r>
      <w:proofErr w:type="spellStart"/>
      <w:r w:rsidR="00351A36">
        <w:rPr>
          <w:lang w:val="fr-FR"/>
        </w:rPr>
        <w:t>tabs</w:t>
      </w:r>
      <w:proofErr w:type="spellEnd"/>
      <w:r w:rsidR="00351A36">
        <w:rPr>
          <w:lang w:val="fr-FR"/>
        </w:rPr>
        <w:t>)</w:t>
      </w:r>
    </w:p>
    <w:p w14:paraId="504FC149" w14:textId="211DBAC6" w:rsidR="00351A36" w:rsidRPr="00351A36" w:rsidRDefault="00351A36" w:rsidP="00351A36">
      <w:pPr>
        <w:pStyle w:val="SSIEnumerationLevel2"/>
        <w:numPr>
          <w:ilvl w:val="1"/>
          <w:numId w:val="16"/>
        </w:numPr>
        <w:rPr>
          <w:lang w:val="fr-FR"/>
        </w:rPr>
      </w:pPr>
      <w:r>
        <w:rPr>
          <w:lang w:val="fr-FR"/>
        </w:rPr>
        <w:t>I</w:t>
      </w:r>
      <w:r w:rsidRPr="00351A36">
        <w:rPr>
          <w:lang w:val="fr-FR"/>
        </w:rPr>
        <w:t>cones</w:t>
      </w:r>
    </w:p>
    <w:p w14:paraId="03398188" w14:textId="0F438C9E" w:rsidR="00351A36" w:rsidRDefault="00351A36" w:rsidP="00351A36">
      <w:pPr>
        <w:pStyle w:val="SSIEnumerationLevel2"/>
        <w:numPr>
          <w:ilvl w:val="1"/>
          <w:numId w:val="16"/>
        </w:numPr>
        <w:rPr>
          <w:lang w:val="fr-FR"/>
        </w:rPr>
      </w:pPr>
      <w:r>
        <w:rPr>
          <w:lang w:val="fr-FR"/>
        </w:rPr>
        <w:t>F</w:t>
      </w:r>
      <w:r w:rsidRPr="00351A36">
        <w:rPr>
          <w:lang w:val="fr-FR"/>
        </w:rPr>
        <w:t>ermable ou non par une croix</w:t>
      </w:r>
    </w:p>
    <w:p w14:paraId="2D763F93" w14:textId="11FB423B" w:rsidR="00040FB1" w:rsidRPr="00040FB1" w:rsidRDefault="00040FB1" w:rsidP="00040FB1">
      <w:pPr>
        <w:pStyle w:val="SSIEnumerationLevel2"/>
        <w:rPr>
          <w:lang w:val="fr-FR"/>
        </w:rPr>
      </w:pPr>
      <w:r>
        <w:rPr>
          <w:lang w:val="fr-FR"/>
        </w:rPr>
        <w:t>G</w:t>
      </w:r>
      <w:r w:rsidRPr="00040FB1">
        <w:rPr>
          <w:lang w:val="fr-FR"/>
        </w:rPr>
        <w:t>estion fenêtres modales (gestion croix ou non et mémorisation de position)</w:t>
      </w:r>
    </w:p>
    <w:p w14:paraId="018AFCFA" w14:textId="62187A13" w:rsidR="005B4038" w:rsidRPr="005B4038" w:rsidRDefault="00707899" w:rsidP="00443934">
      <w:pPr>
        <w:pStyle w:val="SSIEnumerationLevel2"/>
        <w:rPr>
          <w:lang w:val="fr-FR"/>
        </w:rPr>
      </w:pPr>
      <w:r w:rsidRPr="005B4038">
        <w:rPr>
          <w:lang w:val="fr-FR"/>
        </w:rPr>
        <w:t>Login</w:t>
      </w:r>
    </w:p>
    <w:p w14:paraId="4C17C462" w14:textId="67020019" w:rsidR="005B4038" w:rsidRPr="005B4038" w:rsidRDefault="00707899" w:rsidP="00443934">
      <w:pPr>
        <w:pStyle w:val="SSIEnumerationLevel2"/>
        <w:rPr>
          <w:lang w:val="fr-FR"/>
        </w:rPr>
      </w:pPr>
      <w:r w:rsidRPr="005B4038">
        <w:rPr>
          <w:lang w:val="fr-FR"/>
        </w:rPr>
        <w:lastRenderedPageBreak/>
        <w:t>Connexion</w:t>
      </w:r>
      <w:r w:rsidR="005B4038" w:rsidRPr="005B4038">
        <w:rPr>
          <w:lang w:val="fr-FR"/>
        </w:rPr>
        <w:t xml:space="preserve"> à la base de données</w:t>
      </w:r>
    </w:p>
    <w:p w14:paraId="1775DD6C" w14:textId="635A21C6" w:rsidR="005B4038" w:rsidRPr="005B4038" w:rsidRDefault="00707899" w:rsidP="00443934">
      <w:pPr>
        <w:pStyle w:val="SSIEnumerationLevel1"/>
        <w:rPr>
          <w:lang w:val="fr-FR"/>
        </w:rPr>
      </w:pPr>
      <w:r w:rsidRPr="005B4038">
        <w:rPr>
          <w:lang w:val="fr-FR"/>
        </w:rPr>
        <w:t>Rédiger</w:t>
      </w:r>
      <w:r w:rsidR="005B4038" w:rsidRPr="005B4038">
        <w:rPr>
          <w:lang w:val="fr-FR"/>
        </w:rPr>
        <w:t xml:space="preserve"> un descriptif du mode de fonctionnement du client au niveau ergonomique</w:t>
      </w:r>
    </w:p>
    <w:p w14:paraId="1FBC2964" w14:textId="3A567B37" w:rsidR="005B4038" w:rsidRDefault="00707899" w:rsidP="00443934">
      <w:pPr>
        <w:pStyle w:val="SSIEnumerationLevel1"/>
        <w:rPr>
          <w:lang w:val="fr-FR"/>
        </w:rPr>
      </w:pPr>
      <w:r w:rsidRPr="005B4038">
        <w:rPr>
          <w:lang w:val="fr-FR"/>
        </w:rPr>
        <w:t>Développer</w:t>
      </w:r>
      <w:r w:rsidR="005B4038" w:rsidRPr="005B4038">
        <w:rPr>
          <w:lang w:val="fr-FR"/>
        </w:rPr>
        <w:t xml:space="preserve"> une première version avec les fenêtres de base</w:t>
      </w:r>
    </w:p>
    <w:p w14:paraId="021EBC8A" w14:textId="77777777" w:rsidR="00040FB1" w:rsidRPr="005B4038" w:rsidRDefault="00040FB1" w:rsidP="007C0E1C">
      <w:pPr>
        <w:pStyle w:val="SSIEnumerationLevel2"/>
        <w:rPr>
          <w:lang w:val="fr-FR"/>
        </w:rPr>
      </w:pPr>
      <w:r w:rsidRPr="005B4038">
        <w:rPr>
          <w:lang w:val="fr-FR"/>
        </w:rPr>
        <w:t>Fenêtre main (principale)</w:t>
      </w:r>
    </w:p>
    <w:p w14:paraId="7033B373" w14:textId="77777777" w:rsidR="00040FB1" w:rsidRDefault="00040FB1" w:rsidP="00040FB1">
      <w:pPr>
        <w:pStyle w:val="SSIEnumerationLevel2"/>
        <w:numPr>
          <w:ilvl w:val="1"/>
          <w:numId w:val="15"/>
        </w:numPr>
        <w:rPr>
          <w:lang w:val="fr-FR"/>
        </w:rPr>
      </w:pPr>
      <w:r w:rsidRPr="005B4038">
        <w:rPr>
          <w:lang w:val="fr-FR"/>
        </w:rPr>
        <w:t>Menu</w:t>
      </w:r>
    </w:p>
    <w:p w14:paraId="0A784143" w14:textId="77777777" w:rsidR="00040FB1" w:rsidRPr="00290CD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290CDE">
        <w:rPr>
          <w:lang w:val="fr-FR"/>
        </w:rPr>
        <w:t>Icones</w:t>
      </w:r>
    </w:p>
    <w:p w14:paraId="426C62E8" w14:textId="77777777" w:rsidR="00040FB1" w:rsidRPr="00290CD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290CDE">
        <w:rPr>
          <w:lang w:val="fr-FR"/>
        </w:rPr>
        <w:t xml:space="preserve">Style </w:t>
      </w:r>
      <w:proofErr w:type="gramStart"/>
      <w:r w:rsidRPr="00290CDE">
        <w:rPr>
          <w:lang w:val="fr-FR"/>
        </w:rPr>
        <w:t>( comme</w:t>
      </w:r>
      <w:proofErr w:type="gramEnd"/>
      <w:r w:rsidRPr="00290CDE">
        <w:rPr>
          <w:lang w:val="fr-FR"/>
        </w:rPr>
        <w:t xml:space="preserve"> style </w:t>
      </w:r>
      <w:proofErr w:type="spellStart"/>
      <w:r w:rsidRPr="00290CDE">
        <w:rPr>
          <w:lang w:val="fr-FR"/>
        </w:rPr>
        <w:t>windows</w:t>
      </w:r>
      <w:proofErr w:type="spellEnd"/>
      <w:r w:rsidRPr="00290CDE">
        <w:rPr>
          <w:lang w:val="fr-FR"/>
        </w:rPr>
        <w:t xml:space="preserve"> : couleurs)</w:t>
      </w:r>
    </w:p>
    <w:p w14:paraId="531B47A1" w14:textId="77777777" w:rsidR="00040FB1" w:rsidRPr="00290CD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290CDE">
        <w:rPr>
          <w:lang w:val="fr-FR"/>
        </w:rPr>
        <w:t xml:space="preserve">X niveaux et sous niveaux </w:t>
      </w:r>
      <w:proofErr w:type="spellStart"/>
      <w:r w:rsidRPr="00290CDE">
        <w:rPr>
          <w:lang w:val="fr-FR"/>
        </w:rPr>
        <w:t>paramètrables</w:t>
      </w:r>
      <w:proofErr w:type="spellEnd"/>
    </w:p>
    <w:p w14:paraId="5897D429" w14:textId="77777777" w:rsidR="00040FB1" w:rsidRPr="00290CDE" w:rsidRDefault="00040FB1" w:rsidP="00040FB1">
      <w:pPr>
        <w:pStyle w:val="SSIEnumerationLevel2"/>
        <w:numPr>
          <w:ilvl w:val="3"/>
          <w:numId w:val="15"/>
        </w:numPr>
        <w:rPr>
          <w:lang w:val="fr-FR"/>
        </w:rPr>
      </w:pPr>
      <w:r w:rsidRPr="00290CDE">
        <w:rPr>
          <w:lang w:val="fr-FR"/>
        </w:rPr>
        <w:t xml:space="preserve">Par rapport à une </w:t>
      </w:r>
      <w:proofErr w:type="spellStart"/>
      <w:r w:rsidRPr="00290CDE">
        <w:rPr>
          <w:lang w:val="fr-FR"/>
        </w:rPr>
        <w:t>bdd</w:t>
      </w:r>
      <w:proofErr w:type="spellEnd"/>
      <w:r w:rsidRPr="00290CDE">
        <w:rPr>
          <w:lang w:val="fr-FR"/>
        </w:rPr>
        <w:t xml:space="preserve"> afficher ou pas des points d'entrées du menu</w:t>
      </w:r>
    </w:p>
    <w:p w14:paraId="53B31F94" w14:textId="77777777" w:rsidR="00040FB1" w:rsidRDefault="00040FB1" w:rsidP="00040FB1">
      <w:pPr>
        <w:pStyle w:val="SSIEnumerationLevel2"/>
        <w:numPr>
          <w:ilvl w:val="1"/>
          <w:numId w:val="15"/>
        </w:numPr>
        <w:rPr>
          <w:lang w:val="fr-FR"/>
        </w:rPr>
      </w:pPr>
      <w:r w:rsidRPr="005B4038">
        <w:rPr>
          <w:lang w:val="fr-FR"/>
        </w:rPr>
        <w:t>Bouton</w:t>
      </w:r>
      <w:r>
        <w:rPr>
          <w:lang w:val="fr-FR"/>
        </w:rPr>
        <w:t>s</w:t>
      </w:r>
      <w:r w:rsidRPr="005B4038">
        <w:rPr>
          <w:lang w:val="fr-FR"/>
        </w:rPr>
        <w:t xml:space="preserve"> de fonction</w:t>
      </w:r>
    </w:p>
    <w:p w14:paraId="19CF662E" w14:textId="77777777" w:rsidR="00040FB1" w:rsidRPr="001B3D9F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1B3D9F">
        <w:rPr>
          <w:lang w:val="fr-FR"/>
        </w:rPr>
        <w:t>Style</w:t>
      </w:r>
    </w:p>
    <w:p w14:paraId="448FBE63" w14:textId="77777777" w:rsidR="00040FB1" w:rsidRPr="001B3D9F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1B3D9F">
        <w:rPr>
          <w:lang w:val="fr-FR"/>
        </w:rPr>
        <w:t>Icones</w:t>
      </w:r>
    </w:p>
    <w:p w14:paraId="5987C756" w14:textId="77777777" w:rsidR="00040FB1" w:rsidRPr="001B3D9F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1B3D9F">
        <w:rPr>
          <w:lang w:val="fr-FR"/>
        </w:rPr>
        <w:t>Taille des boutons (16, 32 ou 48)</w:t>
      </w:r>
    </w:p>
    <w:p w14:paraId="48F7133F" w14:textId="77777777" w:rsidR="00040FB1" w:rsidRPr="001B3D9F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1B3D9F">
        <w:rPr>
          <w:lang w:val="fr-FR"/>
        </w:rPr>
        <w:t>Rendre visible ou non les boutons</w:t>
      </w:r>
    </w:p>
    <w:p w14:paraId="49AA2C08" w14:textId="77777777" w:rsidR="00040FB1" w:rsidRPr="001B3D9F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1B3D9F">
        <w:rPr>
          <w:lang w:val="fr-FR"/>
        </w:rPr>
        <w:t>Mise en page des boutons en fonction du nombre : alignements...</w:t>
      </w:r>
    </w:p>
    <w:p w14:paraId="20680813" w14:textId="77777777" w:rsidR="00040FB1" w:rsidRDefault="00040FB1" w:rsidP="00040FB1">
      <w:pPr>
        <w:pStyle w:val="SSIEnumerationLevel2"/>
        <w:numPr>
          <w:ilvl w:val="1"/>
          <w:numId w:val="15"/>
        </w:numPr>
        <w:rPr>
          <w:lang w:val="fr-FR"/>
        </w:rPr>
      </w:pPr>
      <w:proofErr w:type="spellStart"/>
      <w:r>
        <w:rPr>
          <w:lang w:val="fr-FR"/>
        </w:rPr>
        <w:t>T</w:t>
      </w:r>
      <w:r w:rsidRPr="005B4038">
        <w:rPr>
          <w:lang w:val="fr-FR"/>
        </w:rPr>
        <w:t>reeview</w:t>
      </w:r>
      <w:proofErr w:type="spellEnd"/>
    </w:p>
    <w:p w14:paraId="520A7A39" w14:textId="77777777" w:rsidR="00040FB1" w:rsidRPr="00BD453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BD453E">
        <w:rPr>
          <w:lang w:val="fr-FR"/>
        </w:rPr>
        <w:t>Style</w:t>
      </w:r>
    </w:p>
    <w:p w14:paraId="76FFB4D2" w14:textId="77777777" w:rsidR="00040FB1" w:rsidRPr="00BD453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BD453E">
        <w:rPr>
          <w:lang w:val="fr-FR"/>
        </w:rPr>
        <w:t>Icones (devant nom sans toucher au petit triangle)</w:t>
      </w:r>
    </w:p>
    <w:p w14:paraId="4AC8CD81" w14:textId="77777777" w:rsidR="00040FB1" w:rsidRPr="00BD453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BD453E">
        <w:rPr>
          <w:lang w:val="fr-FR"/>
        </w:rPr>
        <w:t>Afficher une liste sur un niveau suivant une requête</w:t>
      </w:r>
    </w:p>
    <w:p w14:paraId="1480B963" w14:textId="77777777" w:rsidR="00040FB1" w:rsidRPr="00BD453E" w:rsidRDefault="00040FB1" w:rsidP="00040FB1">
      <w:pPr>
        <w:pStyle w:val="SSIEnumerationLevel2"/>
        <w:numPr>
          <w:ilvl w:val="2"/>
          <w:numId w:val="15"/>
        </w:numPr>
        <w:rPr>
          <w:lang w:val="fr-FR"/>
        </w:rPr>
      </w:pPr>
      <w:r w:rsidRPr="00BD453E">
        <w:rPr>
          <w:lang w:val="fr-FR"/>
        </w:rPr>
        <w:t>Charger les arborescences dynamiques (si on clique sur site afficher les sites et pas avant)</w:t>
      </w:r>
    </w:p>
    <w:p w14:paraId="2954D78B" w14:textId="77777777" w:rsidR="00040FB1" w:rsidRPr="00BD453E" w:rsidRDefault="00040FB1" w:rsidP="00040FB1">
      <w:pPr>
        <w:pStyle w:val="SSIEnumerationLevel2"/>
        <w:numPr>
          <w:ilvl w:val="3"/>
          <w:numId w:val="15"/>
        </w:numPr>
        <w:rPr>
          <w:lang w:val="fr-FR"/>
        </w:rPr>
      </w:pPr>
      <w:r w:rsidRPr="00BD453E">
        <w:rPr>
          <w:lang w:val="fr-FR"/>
        </w:rPr>
        <w:t>Paramétrage visible ou non des arborescences</w:t>
      </w:r>
    </w:p>
    <w:p w14:paraId="36DDBB66" w14:textId="77777777" w:rsidR="00040FB1" w:rsidRPr="005B4038" w:rsidRDefault="00040FB1" w:rsidP="007C0E1C">
      <w:pPr>
        <w:pStyle w:val="SSIEnumerationLevel2"/>
        <w:rPr>
          <w:lang w:val="fr-FR"/>
        </w:rPr>
      </w:pPr>
      <w:r w:rsidRPr="005B4038">
        <w:rPr>
          <w:lang w:val="fr-FR"/>
        </w:rPr>
        <w:t>Gestion des styles</w:t>
      </w:r>
    </w:p>
    <w:p w14:paraId="736B11F7" w14:textId="77777777" w:rsidR="00040FB1" w:rsidRDefault="00040FB1" w:rsidP="007C0E1C">
      <w:pPr>
        <w:pStyle w:val="SSIEnumerationLevel2"/>
        <w:rPr>
          <w:lang w:val="fr-FR"/>
        </w:rPr>
      </w:pPr>
      <w:r w:rsidRPr="005B4038">
        <w:rPr>
          <w:lang w:val="fr-FR"/>
        </w:rPr>
        <w:t xml:space="preserve">Gestion </w:t>
      </w:r>
      <w:proofErr w:type="spellStart"/>
      <w:r w:rsidRPr="005B4038">
        <w:rPr>
          <w:lang w:val="fr-FR"/>
        </w:rPr>
        <w:t>multi-fenêtres</w:t>
      </w:r>
      <w:proofErr w:type="spellEnd"/>
      <w:r w:rsidRPr="005B4038">
        <w:rPr>
          <w:lang w:val="fr-FR"/>
        </w:rPr>
        <w:t xml:space="preserve"> mdi</w:t>
      </w:r>
      <w:r>
        <w:rPr>
          <w:lang w:val="fr-FR"/>
        </w:rPr>
        <w:t xml:space="preserve"> (</w:t>
      </w:r>
      <w:proofErr w:type="spellStart"/>
      <w:r>
        <w:rPr>
          <w:lang w:val="fr-FR"/>
        </w:rPr>
        <w:t>tabs</w:t>
      </w:r>
      <w:proofErr w:type="spellEnd"/>
      <w:r>
        <w:rPr>
          <w:lang w:val="fr-FR"/>
        </w:rPr>
        <w:t>)</w:t>
      </w:r>
    </w:p>
    <w:p w14:paraId="6D9D2FBB" w14:textId="77777777" w:rsidR="00040FB1" w:rsidRPr="00351A36" w:rsidRDefault="00040FB1" w:rsidP="00040FB1">
      <w:pPr>
        <w:pStyle w:val="SSIEnumerationLevel2"/>
        <w:numPr>
          <w:ilvl w:val="1"/>
          <w:numId w:val="15"/>
        </w:numPr>
        <w:rPr>
          <w:lang w:val="fr-FR"/>
        </w:rPr>
      </w:pPr>
      <w:r>
        <w:rPr>
          <w:lang w:val="fr-FR"/>
        </w:rPr>
        <w:t>I</w:t>
      </w:r>
      <w:r w:rsidRPr="00351A36">
        <w:rPr>
          <w:lang w:val="fr-FR"/>
        </w:rPr>
        <w:t>cones</w:t>
      </w:r>
    </w:p>
    <w:p w14:paraId="423D14A4" w14:textId="77777777" w:rsidR="00040FB1" w:rsidRDefault="00040FB1" w:rsidP="00040FB1">
      <w:pPr>
        <w:pStyle w:val="SSIEnumerationLevel2"/>
        <w:numPr>
          <w:ilvl w:val="1"/>
          <w:numId w:val="15"/>
        </w:numPr>
        <w:rPr>
          <w:lang w:val="fr-FR"/>
        </w:rPr>
      </w:pPr>
      <w:r>
        <w:rPr>
          <w:lang w:val="fr-FR"/>
        </w:rPr>
        <w:t>F</w:t>
      </w:r>
      <w:r w:rsidRPr="00351A36">
        <w:rPr>
          <w:lang w:val="fr-FR"/>
        </w:rPr>
        <w:t>ermable ou non par une croix</w:t>
      </w:r>
    </w:p>
    <w:p w14:paraId="3C4DAD39" w14:textId="77777777" w:rsidR="00040FB1" w:rsidRPr="00040FB1" w:rsidRDefault="00040FB1" w:rsidP="007C0E1C">
      <w:pPr>
        <w:pStyle w:val="SSIEnumerationLevel2"/>
        <w:rPr>
          <w:lang w:val="fr-FR"/>
        </w:rPr>
      </w:pPr>
      <w:r>
        <w:rPr>
          <w:lang w:val="fr-FR"/>
        </w:rPr>
        <w:t>G</w:t>
      </w:r>
      <w:r w:rsidRPr="00040FB1">
        <w:rPr>
          <w:lang w:val="fr-FR"/>
        </w:rPr>
        <w:t>estion fenêtres modales (gestion croix ou non et mémorisation de position)</w:t>
      </w:r>
    </w:p>
    <w:p w14:paraId="0AFB2ECA" w14:textId="77777777" w:rsidR="00040FB1" w:rsidRPr="005B4038" w:rsidRDefault="00040FB1" w:rsidP="007C0E1C">
      <w:pPr>
        <w:pStyle w:val="SSIEnumerationLevel2"/>
        <w:rPr>
          <w:lang w:val="fr-FR"/>
        </w:rPr>
      </w:pPr>
      <w:r w:rsidRPr="005B4038">
        <w:rPr>
          <w:lang w:val="fr-FR"/>
        </w:rPr>
        <w:t>Login</w:t>
      </w:r>
    </w:p>
    <w:p w14:paraId="22C1BD88" w14:textId="180FF9D4" w:rsidR="00040FB1" w:rsidRDefault="00040FB1" w:rsidP="007C0E1C">
      <w:pPr>
        <w:pStyle w:val="SSIEnumerationLevel2"/>
        <w:rPr>
          <w:lang w:val="fr-FR"/>
        </w:rPr>
      </w:pPr>
      <w:r w:rsidRPr="005B4038">
        <w:rPr>
          <w:lang w:val="fr-FR"/>
        </w:rPr>
        <w:t>Connexion à la base de données</w:t>
      </w:r>
    </w:p>
    <w:p w14:paraId="37F007CB" w14:textId="1A5E08EE" w:rsidR="00F95672" w:rsidRDefault="00F95672" w:rsidP="00F95672">
      <w:pPr>
        <w:pStyle w:val="SSIEnumerationLevel2"/>
        <w:rPr>
          <w:lang w:val="fr-FR"/>
        </w:rPr>
      </w:pPr>
      <w:r>
        <w:rPr>
          <w:lang w:val="fr-FR"/>
        </w:rPr>
        <w:t>G</w:t>
      </w:r>
      <w:r w:rsidRPr="00F95672">
        <w:rPr>
          <w:lang w:val="fr-FR"/>
        </w:rPr>
        <w:t>estion des droits d'accès</w:t>
      </w:r>
    </w:p>
    <w:p w14:paraId="0FD23C23" w14:textId="30F7EB23" w:rsidR="002923DA" w:rsidRPr="002923DA" w:rsidRDefault="002923DA" w:rsidP="002923DA">
      <w:pPr>
        <w:pStyle w:val="SSIEnumerationLevel2"/>
        <w:rPr>
          <w:lang w:val="fr-FR"/>
        </w:rPr>
      </w:pPr>
      <w:r>
        <w:rPr>
          <w:lang w:val="fr-FR"/>
        </w:rPr>
        <w:t>G</w:t>
      </w:r>
      <w:r w:rsidRPr="002923DA">
        <w:rPr>
          <w:lang w:val="fr-FR"/>
        </w:rPr>
        <w:t>estion paramétrage en xml des fenêtres</w:t>
      </w:r>
    </w:p>
    <w:p w14:paraId="0F59D712" w14:textId="5A580770" w:rsidR="002923DA" w:rsidRPr="002923DA" w:rsidRDefault="002923DA" w:rsidP="002923DA">
      <w:pPr>
        <w:pStyle w:val="SSIEnumerationLevel2"/>
        <w:numPr>
          <w:ilvl w:val="1"/>
          <w:numId w:val="16"/>
        </w:numPr>
        <w:rPr>
          <w:lang w:val="fr-FR"/>
        </w:rPr>
      </w:pPr>
      <w:r>
        <w:rPr>
          <w:lang w:val="fr-FR"/>
        </w:rPr>
        <w:t>T</w:t>
      </w:r>
      <w:r w:rsidRPr="002923DA">
        <w:rPr>
          <w:lang w:val="fr-FR"/>
        </w:rPr>
        <w:t>ype de fenêtre</w:t>
      </w:r>
    </w:p>
    <w:p w14:paraId="049C848A" w14:textId="0DF2DAD6" w:rsidR="002923DA" w:rsidRPr="002923DA" w:rsidRDefault="002923DA" w:rsidP="002923DA">
      <w:pPr>
        <w:pStyle w:val="SSIEnumerationLevel2"/>
        <w:numPr>
          <w:ilvl w:val="1"/>
          <w:numId w:val="16"/>
        </w:numPr>
        <w:rPr>
          <w:lang w:val="fr-FR"/>
        </w:rPr>
      </w:pPr>
      <w:proofErr w:type="spellStart"/>
      <w:r>
        <w:rPr>
          <w:lang w:val="fr-FR"/>
        </w:rPr>
        <w:t>G</w:t>
      </w:r>
      <w:r w:rsidRPr="002923DA">
        <w:rPr>
          <w:lang w:val="fr-FR"/>
        </w:rPr>
        <w:t>rid</w:t>
      </w:r>
      <w:proofErr w:type="spellEnd"/>
      <w:r w:rsidRPr="002923DA">
        <w:rPr>
          <w:lang w:val="fr-FR"/>
        </w:rPr>
        <w:t xml:space="preserve"> associé</w:t>
      </w:r>
    </w:p>
    <w:p w14:paraId="248941F8" w14:textId="2B5D3E0A" w:rsidR="002923DA" w:rsidRPr="002923DA" w:rsidRDefault="002923DA" w:rsidP="002923DA">
      <w:pPr>
        <w:pStyle w:val="SSIEnumerationLevel2"/>
        <w:numPr>
          <w:ilvl w:val="1"/>
          <w:numId w:val="16"/>
        </w:numPr>
        <w:rPr>
          <w:lang w:val="fr-FR"/>
        </w:rPr>
      </w:pPr>
      <w:r>
        <w:rPr>
          <w:lang w:val="fr-FR"/>
        </w:rPr>
        <w:t>R</w:t>
      </w:r>
      <w:r w:rsidRPr="002923DA">
        <w:rPr>
          <w:lang w:val="fr-FR"/>
        </w:rPr>
        <w:t xml:space="preserve">equête </w:t>
      </w:r>
      <w:proofErr w:type="spellStart"/>
      <w:r w:rsidRPr="002923DA">
        <w:rPr>
          <w:lang w:val="fr-FR"/>
        </w:rPr>
        <w:t>sql</w:t>
      </w:r>
      <w:proofErr w:type="spellEnd"/>
    </w:p>
    <w:p w14:paraId="2828A07D" w14:textId="6B1D470A" w:rsidR="001623F1" w:rsidRDefault="001623F1" w:rsidP="001623F1">
      <w:pPr>
        <w:pStyle w:val="Titre1"/>
        <w:rPr>
          <w:lang w:val="fr-FR"/>
        </w:rPr>
      </w:pPr>
      <w:bookmarkStart w:id="2" w:name="_Toc132267846"/>
      <w:r w:rsidRPr="00F80100">
        <w:rPr>
          <w:lang w:val="fr-FR"/>
        </w:rPr>
        <w:lastRenderedPageBreak/>
        <w:t>Périmètre du projet</w:t>
      </w:r>
      <w:bookmarkEnd w:id="2"/>
    </w:p>
    <w:p w14:paraId="5D3B3F5F" w14:textId="5FDBCADD" w:rsidR="00931D0E" w:rsidRPr="00931D0E" w:rsidRDefault="00931D0E" w:rsidP="00931D0E">
      <w:pPr>
        <w:rPr>
          <w:lang w:val="fr-FR" w:eastAsia="x-none"/>
        </w:rPr>
      </w:pPr>
      <w:r>
        <w:rPr>
          <w:lang w:val="fr-FR" w:eastAsia="x-none"/>
        </w:rPr>
        <w:t>Les limites du projet sont</w:t>
      </w:r>
      <w:r w:rsidR="00D644A2">
        <w:rPr>
          <w:lang w:val="fr-FR" w:eastAsia="x-none"/>
        </w:rPr>
        <w:t> :</w:t>
      </w:r>
    </w:p>
    <w:p w14:paraId="764C82A6" w14:textId="77777777" w:rsidR="006C4C2E" w:rsidRDefault="00076858" w:rsidP="00076858">
      <w:pPr>
        <w:pStyle w:val="SSIEnumerationLevel1"/>
        <w:rPr>
          <w:lang w:val="fr-FR"/>
        </w:rPr>
      </w:pPr>
      <w:r w:rsidRPr="00076858">
        <w:rPr>
          <w:lang w:val="fr-FR"/>
        </w:rPr>
        <w:t>Etude des composants TMS pour le développement en Delphi X10, 2 pages HTML5</w:t>
      </w:r>
    </w:p>
    <w:p w14:paraId="7FF9DD33" w14:textId="77777777" w:rsidR="006C4C2E" w:rsidRDefault="00076858" w:rsidP="00076858">
      <w:pPr>
        <w:pStyle w:val="SSIEnumerationLevel1"/>
        <w:rPr>
          <w:lang w:val="fr-FR"/>
        </w:rPr>
      </w:pPr>
      <w:r w:rsidRPr="006C4C2E">
        <w:rPr>
          <w:lang w:val="fr-FR"/>
        </w:rPr>
        <w:t xml:space="preserve">Construction d’un nouveau projet d’un nouveau client </w:t>
      </w:r>
      <w:proofErr w:type="spellStart"/>
      <w:r w:rsidRPr="006C4C2E">
        <w:rPr>
          <w:lang w:val="fr-FR"/>
        </w:rPr>
        <w:t>Morpheus</w:t>
      </w:r>
      <w:proofErr w:type="spellEnd"/>
    </w:p>
    <w:p w14:paraId="5DFC5013" w14:textId="77777777" w:rsidR="006C4C2E" w:rsidRDefault="00076858" w:rsidP="00076858">
      <w:pPr>
        <w:pStyle w:val="SSIEnumerationLevel1"/>
        <w:rPr>
          <w:lang w:val="fr-FR"/>
        </w:rPr>
      </w:pPr>
      <w:r w:rsidRPr="006C4C2E">
        <w:rPr>
          <w:lang w:val="fr-FR"/>
        </w:rPr>
        <w:t>Définition d’une nouvelle interface graphique</w:t>
      </w:r>
    </w:p>
    <w:p w14:paraId="3DF282BB" w14:textId="77777777" w:rsidR="006C4C2E" w:rsidRDefault="00076858" w:rsidP="00076858">
      <w:pPr>
        <w:pStyle w:val="SSIEnumerationLevel1"/>
        <w:rPr>
          <w:lang w:val="fr-FR"/>
        </w:rPr>
      </w:pPr>
      <w:r w:rsidRPr="006C4C2E">
        <w:rPr>
          <w:lang w:val="fr-FR"/>
        </w:rPr>
        <w:t>Etude d’un mode de paramétrage graphique par l’utilisateur final</w:t>
      </w:r>
    </w:p>
    <w:p w14:paraId="0174403B" w14:textId="77777777" w:rsidR="006C4C2E" w:rsidRDefault="00076858" w:rsidP="00931D0E">
      <w:pPr>
        <w:pStyle w:val="SSIEnumerationLevel1"/>
        <w:rPr>
          <w:lang w:val="fr-FR"/>
        </w:rPr>
      </w:pPr>
      <w:r w:rsidRPr="006C4C2E">
        <w:rPr>
          <w:lang w:val="fr-FR"/>
        </w:rPr>
        <w:t>Développement d’une maquette</w:t>
      </w:r>
    </w:p>
    <w:p w14:paraId="779CAC0B" w14:textId="77777777" w:rsidR="006C4C2E" w:rsidRDefault="00931D0E" w:rsidP="00931D0E">
      <w:pPr>
        <w:pStyle w:val="SSIEnumerationLevel1"/>
        <w:rPr>
          <w:lang w:val="fr-FR"/>
        </w:rPr>
      </w:pPr>
      <w:r w:rsidRPr="006C4C2E">
        <w:rPr>
          <w:lang w:val="fr-FR"/>
        </w:rPr>
        <w:t>Développement de la technologie HTML 5 sous Delphi X10 en Pascal et génération et lecture fichier XML</w:t>
      </w:r>
    </w:p>
    <w:p w14:paraId="3B476FFF" w14:textId="1A965FA3" w:rsidR="001A1864" w:rsidRPr="001A1864" w:rsidRDefault="00931D0E" w:rsidP="001A1864">
      <w:pPr>
        <w:pStyle w:val="SSIEnumerationLevel1"/>
        <w:rPr>
          <w:lang w:val="fr-FR"/>
        </w:rPr>
      </w:pPr>
      <w:r w:rsidRPr="006C4C2E">
        <w:rPr>
          <w:lang w:val="fr-FR"/>
        </w:rPr>
        <w:t xml:space="preserve">Intégration d’un serveur </w:t>
      </w:r>
      <w:proofErr w:type="spellStart"/>
      <w:r w:rsidRPr="006C4C2E">
        <w:rPr>
          <w:lang w:val="fr-FR"/>
        </w:rPr>
        <w:t>rest</w:t>
      </w:r>
      <w:proofErr w:type="spellEnd"/>
      <w:r w:rsidRPr="006C4C2E">
        <w:rPr>
          <w:lang w:val="fr-FR"/>
        </w:rPr>
        <w:t xml:space="preserve"> pilotant en JSON</w:t>
      </w:r>
    </w:p>
    <w:p w14:paraId="069D0483" w14:textId="50C2BBA7" w:rsidR="001623F1" w:rsidRPr="00F80100" w:rsidRDefault="001623F1" w:rsidP="001623F1">
      <w:pPr>
        <w:pStyle w:val="SSIStandard"/>
        <w:rPr>
          <w:lang w:val="fr-FR"/>
        </w:rPr>
      </w:pPr>
    </w:p>
    <w:p w14:paraId="59A5D9FF" w14:textId="734ECB76" w:rsidR="001623F1" w:rsidRPr="00F80100" w:rsidRDefault="00BE4709" w:rsidP="00A24585">
      <w:pPr>
        <w:pStyle w:val="Titre1"/>
        <w:rPr>
          <w:lang w:val="fr-FR"/>
        </w:rPr>
      </w:pPr>
      <w:bookmarkStart w:id="3" w:name="_Toc132267847"/>
      <w:r w:rsidRPr="00F80100">
        <w:rPr>
          <w:lang w:val="fr-FR"/>
        </w:rPr>
        <w:t>Cibles du projet</w:t>
      </w:r>
      <w:bookmarkEnd w:id="3"/>
    </w:p>
    <w:p w14:paraId="04591C09" w14:textId="3EC9ABBD" w:rsidR="00A35DD0" w:rsidRDefault="00A35DD0" w:rsidP="00BE4709">
      <w:pPr>
        <w:pStyle w:val="SSIStandard"/>
        <w:rPr>
          <w:lang w:val="fr-FR"/>
        </w:rPr>
      </w:pPr>
      <w:r>
        <w:rPr>
          <w:lang w:val="fr-FR"/>
        </w:rPr>
        <w:t xml:space="preserve">Les utilisateurs finaux sont les utilisateurs de </w:t>
      </w:r>
      <w:proofErr w:type="spellStart"/>
      <w:r>
        <w:rPr>
          <w:lang w:val="fr-FR"/>
        </w:rPr>
        <w:t>morpheus</w:t>
      </w:r>
      <w:proofErr w:type="spellEnd"/>
      <w:r w:rsidR="007B152D">
        <w:rPr>
          <w:lang w:val="fr-FR"/>
        </w:rPr>
        <w:t>. Ce sont donc ainsi des technicien</w:t>
      </w:r>
      <w:r w:rsidR="002A08CC">
        <w:rPr>
          <w:lang w:val="fr-FR"/>
        </w:rPr>
        <w:t>s</w:t>
      </w:r>
      <w:r w:rsidR="007B152D">
        <w:rPr>
          <w:lang w:val="fr-FR"/>
        </w:rPr>
        <w:t xml:space="preserve"> logistique</w:t>
      </w:r>
      <w:r w:rsidR="002A08CC">
        <w:rPr>
          <w:lang w:val="fr-FR"/>
        </w:rPr>
        <w:t>s</w:t>
      </w:r>
      <w:r w:rsidR="007B152D">
        <w:rPr>
          <w:lang w:val="fr-FR"/>
        </w:rPr>
        <w:t xml:space="preserve"> qui travaillent dans des entrepôts.</w:t>
      </w:r>
    </w:p>
    <w:p w14:paraId="194ED601" w14:textId="007490E0" w:rsidR="00BE4709" w:rsidRPr="00F80100" w:rsidRDefault="00BE4709" w:rsidP="00BE4709">
      <w:pPr>
        <w:pStyle w:val="SSIStandard"/>
        <w:rPr>
          <w:lang w:val="fr-FR"/>
        </w:rPr>
      </w:pPr>
    </w:p>
    <w:p w14:paraId="3BC6E12E" w14:textId="2120D7BC" w:rsidR="00503048" w:rsidRPr="00920FFA" w:rsidRDefault="00BE4709" w:rsidP="00B55858">
      <w:pPr>
        <w:pStyle w:val="Titre1"/>
        <w:rPr>
          <w:lang w:val="fr-FR"/>
        </w:rPr>
      </w:pPr>
      <w:bookmarkStart w:id="4" w:name="_Toc132267848"/>
      <w:r w:rsidRPr="00F80100">
        <w:rPr>
          <w:lang w:val="fr-FR"/>
        </w:rPr>
        <w:t>Budget du projet</w:t>
      </w:r>
      <w:bookmarkEnd w:id="4"/>
    </w:p>
    <w:p w14:paraId="4C13AB49" w14:textId="5B9DAD05" w:rsidR="00A856C8" w:rsidRDefault="00A856C8" w:rsidP="00B55858">
      <w:pPr>
        <w:pStyle w:val="SSIStandard"/>
        <w:rPr>
          <w:lang w:val="fr-FR"/>
        </w:rPr>
      </w:pPr>
      <w:r>
        <w:rPr>
          <w:lang w:val="fr-FR"/>
        </w:rPr>
        <w:t>Le budget du projet est composé des éléments suivants :</w:t>
      </w:r>
    </w:p>
    <w:p w14:paraId="2B3E88E4" w14:textId="6F75469D" w:rsidR="00257A1A" w:rsidRPr="00F80100" w:rsidRDefault="00257A1A" w:rsidP="00A856C8">
      <w:pPr>
        <w:pStyle w:val="SSIEnumerationLevel1"/>
        <w:rPr>
          <w:lang w:val="fr-FR"/>
        </w:rPr>
      </w:pPr>
      <w:r w:rsidRPr="00F80100">
        <w:rPr>
          <w:lang w:val="fr-FR"/>
        </w:rPr>
        <w:t xml:space="preserve">Investissement des outils </w:t>
      </w:r>
      <w:proofErr w:type="spellStart"/>
      <w:r w:rsidRPr="00F80100">
        <w:rPr>
          <w:lang w:val="fr-FR"/>
        </w:rPr>
        <w:t>tms</w:t>
      </w:r>
      <w:proofErr w:type="spellEnd"/>
      <w:r w:rsidRPr="00F80100">
        <w:rPr>
          <w:lang w:val="fr-FR"/>
        </w:rPr>
        <w:t xml:space="preserve"> software : 1800€</w:t>
      </w:r>
    </w:p>
    <w:p w14:paraId="6F23E69F" w14:textId="68C127B5" w:rsidR="00D2205B" w:rsidRPr="00F80100" w:rsidRDefault="00BA512B" w:rsidP="00A856C8">
      <w:pPr>
        <w:pStyle w:val="SSIEnumerationLevel1"/>
        <w:rPr>
          <w:lang w:val="fr-FR"/>
        </w:rPr>
      </w:pPr>
      <w:r w:rsidRPr="00F80100">
        <w:rPr>
          <w:lang w:val="fr-FR"/>
        </w:rPr>
        <w:t>2</w:t>
      </w:r>
      <w:r w:rsidR="00944414" w:rsidRPr="00F80100">
        <w:rPr>
          <w:lang w:val="fr-FR"/>
        </w:rPr>
        <w:t>5</w:t>
      </w:r>
      <w:r w:rsidRPr="00F80100">
        <w:rPr>
          <w:lang w:val="fr-FR"/>
        </w:rPr>
        <w:t xml:space="preserve"> semaines * </w:t>
      </w:r>
      <w:r w:rsidR="004E4260" w:rsidRPr="00F80100">
        <w:rPr>
          <w:lang w:val="fr-FR"/>
        </w:rPr>
        <w:t xml:space="preserve">5 jours * 750€ : budget </w:t>
      </w:r>
      <w:r w:rsidR="00D2205B" w:rsidRPr="00F80100">
        <w:rPr>
          <w:lang w:val="fr-FR"/>
        </w:rPr>
        <w:t>temps passé au développement</w:t>
      </w:r>
    </w:p>
    <w:p w14:paraId="61523CF5" w14:textId="156C053B" w:rsidR="00B55858" w:rsidRPr="0083176D" w:rsidRDefault="00D2205B" w:rsidP="00822AAF">
      <w:pPr>
        <w:pStyle w:val="SSIEnumerationLevel1"/>
        <w:rPr>
          <w:lang w:val="fr-FR"/>
        </w:rPr>
      </w:pPr>
      <w:r w:rsidRPr="0083176D">
        <w:rPr>
          <w:lang w:val="fr-FR"/>
        </w:rPr>
        <w:t>7 semaines * 1 jour * 950€ : budget temps passé au management</w:t>
      </w:r>
    </w:p>
    <w:p w14:paraId="3DF1D3BE" w14:textId="0154EF4D" w:rsidR="007C4FB5" w:rsidRPr="00F80100" w:rsidRDefault="007C4FB5" w:rsidP="00B55858">
      <w:pPr>
        <w:pStyle w:val="SSIStandard"/>
        <w:rPr>
          <w:lang w:val="fr-FR"/>
        </w:rPr>
      </w:pPr>
    </w:p>
    <w:p w14:paraId="326D1731" w14:textId="04CDE081" w:rsidR="007C4FB5" w:rsidRPr="00F80100" w:rsidRDefault="007C4FB5" w:rsidP="00A24585">
      <w:pPr>
        <w:pStyle w:val="Titre1"/>
        <w:rPr>
          <w:lang w:val="fr-FR"/>
        </w:rPr>
      </w:pPr>
      <w:bookmarkStart w:id="5" w:name="_Toc132267849"/>
      <w:r w:rsidRPr="00F80100">
        <w:rPr>
          <w:lang w:val="fr-FR"/>
        </w:rPr>
        <w:t>Planning du projet</w:t>
      </w:r>
      <w:bookmarkEnd w:id="5"/>
    </w:p>
    <w:p w14:paraId="5FEE2962" w14:textId="7CF0D539" w:rsidR="00944414" w:rsidRPr="00F80100" w:rsidRDefault="00AE161E" w:rsidP="007C4FB5">
      <w:pPr>
        <w:pStyle w:val="SSIStandard"/>
        <w:rPr>
          <w:lang w:val="fr-FR"/>
        </w:rPr>
      </w:pPr>
      <w:r>
        <w:rPr>
          <w:lang w:val="fr-FR"/>
        </w:rPr>
        <w:t>Phase du projet</w:t>
      </w:r>
    </w:p>
    <w:p w14:paraId="23ACAB11" w14:textId="460C0FE7" w:rsidR="00E7076D" w:rsidRPr="00F80100" w:rsidRDefault="00E7076D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Installation et configuration des outils</w:t>
      </w:r>
    </w:p>
    <w:p w14:paraId="57CADBB2" w14:textId="54CFCEFC" w:rsidR="00E7076D" w:rsidRPr="00F80100" w:rsidRDefault="00F80100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Expérimentation</w:t>
      </w:r>
      <w:r w:rsidR="00E7076D" w:rsidRPr="00F80100">
        <w:rPr>
          <w:lang w:val="fr-FR"/>
        </w:rPr>
        <w:t xml:space="preserve"> des outils</w:t>
      </w:r>
    </w:p>
    <w:p w14:paraId="2D9454E7" w14:textId="3EC5599A" w:rsidR="00E7076D" w:rsidRPr="00F80100" w:rsidRDefault="00F80100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Rédaction</w:t>
      </w:r>
      <w:r w:rsidR="00E7076D" w:rsidRPr="00F80100">
        <w:rPr>
          <w:lang w:val="fr-FR"/>
        </w:rPr>
        <w:t xml:space="preserve"> détaillée </w:t>
      </w:r>
      <w:r w:rsidR="00DC3661" w:rsidRPr="00F80100">
        <w:rPr>
          <w:lang w:val="fr-FR"/>
        </w:rPr>
        <w:t>des besoins</w:t>
      </w:r>
    </w:p>
    <w:p w14:paraId="20FAA9B3" w14:textId="0894E25C" w:rsidR="00DC3661" w:rsidRPr="00F80100" w:rsidRDefault="00DC3661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Développement du nouveau client html5</w:t>
      </w:r>
    </w:p>
    <w:p w14:paraId="3671FEA7" w14:textId="62E16681" w:rsidR="00DC3661" w:rsidRPr="00F80100" w:rsidRDefault="00DC3661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Test et recettage du nouveau client</w:t>
      </w:r>
    </w:p>
    <w:p w14:paraId="7C264311" w14:textId="49866D03" w:rsidR="00DC3661" w:rsidRDefault="00DC3661" w:rsidP="00AE161E">
      <w:pPr>
        <w:pStyle w:val="SSIEnumerationLevel1"/>
        <w:rPr>
          <w:lang w:val="fr-FR"/>
        </w:rPr>
      </w:pPr>
      <w:r w:rsidRPr="00F80100">
        <w:rPr>
          <w:lang w:val="fr-FR"/>
        </w:rPr>
        <w:t>Livraison</w:t>
      </w:r>
    </w:p>
    <w:p w14:paraId="4510E75A" w14:textId="4CF79D1A" w:rsidR="001A1864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5252C416" w14:textId="4C39716F" w:rsidR="001A1864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52C18950" w14:textId="65BDA1AB" w:rsidR="001A1864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36F014A2" w14:textId="335459D4" w:rsidR="001A1864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4606DEBA" w14:textId="109B4EB4" w:rsidR="001A1864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31270DA8" w14:textId="77777777" w:rsidR="001A1864" w:rsidRPr="00F80100" w:rsidRDefault="001A1864" w:rsidP="001A1864">
      <w:pPr>
        <w:pStyle w:val="SSIEnumerationLevel1"/>
        <w:numPr>
          <w:ilvl w:val="0"/>
          <w:numId w:val="0"/>
        </w:numPr>
        <w:ind w:left="284" w:hanging="284"/>
        <w:rPr>
          <w:lang w:val="fr-FR"/>
        </w:rPr>
      </w:pPr>
    </w:p>
    <w:p w14:paraId="509B5187" w14:textId="136F54A0" w:rsidR="00DB5541" w:rsidRDefault="00DB5541" w:rsidP="002E2ACC">
      <w:pPr>
        <w:pStyle w:val="SSIStandard"/>
        <w:rPr>
          <w:lang w:val="fr-FR"/>
        </w:rPr>
      </w:pPr>
    </w:p>
    <w:p w14:paraId="310E44EF" w14:textId="0B010606" w:rsidR="004C6525" w:rsidRDefault="004C6525" w:rsidP="002E2ACC">
      <w:pPr>
        <w:pStyle w:val="SSIStandard"/>
        <w:rPr>
          <w:lang w:val="fr-FR"/>
        </w:rPr>
      </w:pPr>
      <w:r>
        <w:rPr>
          <w:lang w:val="fr-FR"/>
        </w:rPr>
        <w:t>Diagramme de PERT</w:t>
      </w:r>
    </w:p>
    <w:p w14:paraId="154CFA7C" w14:textId="63E0D302" w:rsidR="004C6525" w:rsidRDefault="001A1864" w:rsidP="002E2ACC">
      <w:pPr>
        <w:pStyle w:val="SSIStandard"/>
        <w:rPr>
          <w:lang w:val="fr-FR"/>
        </w:rPr>
      </w:pPr>
      <w:r w:rsidRPr="004C6525"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689D6B51" wp14:editId="4AE5F33C">
            <wp:simplePos x="0" y="0"/>
            <wp:positionH relativeFrom="column">
              <wp:posOffset>-20204</wp:posOffset>
            </wp:positionH>
            <wp:positionV relativeFrom="paragraph">
              <wp:posOffset>151477</wp:posOffset>
            </wp:positionV>
            <wp:extent cx="5761355" cy="2332990"/>
            <wp:effectExtent l="0" t="0" r="0" b="0"/>
            <wp:wrapSquare wrapText="bothSides"/>
            <wp:docPr id="12" name="Image 1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diagram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425CE" w14:textId="1E3B1A3E" w:rsidR="002E2ACC" w:rsidRDefault="002E2ACC" w:rsidP="002E2ACC">
      <w:pPr>
        <w:pStyle w:val="SSIStandard"/>
        <w:rPr>
          <w:lang w:val="fr-FR"/>
        </w:rPr>
      </w:pPr>
    </w:p>
    <w:p w14:paraId="5C6A7E29" w14:textId="26E223FC" w:rsidR="002E2ACC" w:rsidRPr="00F80100" w:rsidRDefault="002E2ACC" w:rsidP="002E2ACC">
      <w:pPr>
        <w:pStyle w:val="SSIStandard"/>
        <w:rPr>
          <w:lang w:val="fr-FR"/>
        </w:rPr>
      </w:pPr>
      <w:r>
        <w:rPr>
          <w:lang w:val="fr-FR"/>
        </w:rPr>
        <w:t xml:space="preserve">Fichier </w:t>
      </w:r>
      <w:proofErr w:type="spellStart"/>
      <w:r>
        <w:rPr>
          <w:lang w:val="fr-FR"/>
        </w:rPr>
        <w:t>ganttproject</w:t>
      </w:r>
      <w:proofErr w:type="spellEnd"/>
      <w:r>
        <w:rPr>
          <w:lang w:val="fr-FR"/>
        </w:rPr>
        <w:t xml:space="preserve"> en pièce jointe</w:t>
      </w:r>
    </w:p>
    <w:p w14:paraId="34C222D8" w14:textId="16BF7BFB" w:rsidR="005922C6" w:rsidRDefault="005922C6" w:rsidP="005922C6">
      <w:pPr>
        <w:pStyle w:val="SSIStandard"/>
        <w:rPr>
          <w:lang w:val="fr-FR"/>
        </w:rPr>
      </w:pPr>
    </w:p>
    <w:p w14:paraId="4B0418E9" w14:textId="77777777" w:rsidR="005922C6" w:rsidRPr="00F80100" w:rsidRDefault="005922C6" w:rsidP="005922C6">
      <w:pPr>
        <w:pStyle w:val="SSIStandard"/>
        <w:rPr>
          <w:lang w:val="fr-FR"/>
        </w:rPr>
      </w:pPr>
    </w:p>
    <w:sectPr w:rsidR="005922C6" w:rsidRPr="00F80100" w:rsidSect="00BB08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17" w:right="1417" w:bottom="1276" w:left="1417" w:header="1984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283D2" w14:textId="77777777" w:rsidR="00587BE7" w:rsidRDefault="00587BE7" w:rsidP="005B0783">
      <w:r>
        <w:separator/>
      </w:r>
    </w:p>
  </w:endnote>
  <w:endnote w:type="continuationSeparator" w:id="0">
    <w:p w14:paraId="7393962E" w14:textId="77777777" w:rsidR="00587BE7" w:rsidRDefault="00587BE7" w:rsidP="005B0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Textkörper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A1379" w14:textId="77777777" w:rsidR="00212B62" w:rsidRDefault="00212B6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F33D" w14:textId="33BEC1D2" w:rsidR="005F6EF3" w:rsidRPr="00DC7618" w:rsidRDefault="00E822F7" w:rsidP="00C85E3F">
    <w:pPr>
      <w:pStyle w:val="SSIFooter"/>
      <w:tabs>
        <w:tab w:val="clear" w:pos="9356"/>
        <w:tab w:val="right" w:pos="9072"/>
      </w:tabs>
    </w:pPr>
    <w:r w:rsidRPr="00DC7618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381E7606" wp14:editId="41C07F50">
              <wp:simplePos x="0" y="0"/>
              <wp:positionH relativeFrom="leftMargin">
                <wp:posOffset>824230</wp:posOffset>
              </wp:positionH>
              <wp:positionV relativeFrom="bottomMargin">
                <wp:posOffset>86360</wp:posOffset>
              </wp:positionV>
              <wp:extent cx="5626800" cy="522000"/>
              <wp:effectExtent l="0" t="0" r="0" b="0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6800" cy="52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B5A1B3" w14:textId="19DDC733" w:rsidR="00E822F7" w:rsidRPr="000602DA" w:rsidRDefault="00E822F7" w:rsidP="00CB58F0">
                          <w:pPr>
                            <w:pStyle w:val="SSIFooter"/>
                          </w:pPr>
                          <w:r w:rsidRPr="00210E78">
                            <w:fldChar w:fldCharType="begin"/>
                          </w:r>
                          <w:r w:rsidRPr="000602DA">
                            <w:instrText xml:space="preserve"> MERGEFIELD  cwaDocumentNumber  \* MERGEFORMAT </w:instrText>
                          </w:r>
                          <w:r w:rsidRPr="00210E78">
                            <w:fldChar w:fldCharType="separate"/>
                          </w:r>
                          <w:r w:rsidR="002A6B4C">
                            <w:rPr>
                              <w:noProof/>
                            </w:rPr>
                            <w:t>«cwaDocumentNumber»</w:t>
                          </w:r>
                          <w:r w:rsidRPr="00210E78">
                            <w:fldChar w:fldCharType="end"/>
                          </w:r>
                          <w:r w:rsidRPr="000602DA">
                            <w:t xml:space="preserve"> | Version </w:t>
                          </w:r>
                          <w:r w:rsidRPr="00210E78">
                            <w:fldChar w:fldCharType="begin"/>
                          </w:r>
                          <w:r w:rsidRPr="000602DA">
                            <w:instrText xml:space="preserve"> MERGEFIELD  cwaDocumentVersion  \* MERGEFORMAT </w:instrText>
                          </w:r>
                          <w:r w:rsidRPr="00210E78">
                            <w:fldChar w:fldCharType="separate"/>
                          </w:r>
                          <w:r w:rsidR="002A6B4C">
                            <w:rPr>
                              <w:noProof/>
                            </w:rPr>
                            <w:t>«cwaDocumentVersion»</w:t>
                          </w:r>
                          <w:r w:rsidRPr="00210E78">
                            <w:fldChar w:fldCharType="end"/>
                          </w:r>
                        </w:p>
                        <w:p w14:paraId="4B093195" w14:textId="6D75BFDA" w:rsidR="00E822F7" w:rsidRPr="000602DA" w:rsidRDefault="00E822F7" w:rsidP="00CB58F0">
                          <w:pPr>
                            <w:pStyle w:val="SSIFooter"/>
                          </w:pPr>
                          <w:r w:rsidRPr="000602DA">
                            <w:t xml:space="preserve">Classification: </w:t>
                          </w:r>
                          <w:r>
                            <w:fldChar w:fldCharType="begin"/>
                          </w:r>
                          <w:r w:rsidRPr="000602DA">
                            <w:instrText xml:space="preserve"> MERGEFIELD  de_Vertraulichkeitsstufe  \* MERGEFORMAT </w:instrText>
                          </w:r>
                          <w:r>
                            <w:fldChar w:fldCharType="separate"/>
                          </w:r>
                          <w:r w:rsidR="002A6B4C">
                            <w:rPr>
                              <w:noProof/>
                            </w:rPr>
                            <w:t>«de_Vertraulichkeitsstufe»</w:t>
                          </w:r>
                          <w:r>
                            <w:fldChar w:fldCharType="end"/>
                          </w:r>
                        </w:p>
                        <w:p w14:paraId="3AC00E00" w14:textId="77777777" w:rsidR="00E822F7" w:rsidRPr="000602DA" w:rsidRDefault="00E822F7" w:rsidP="00CB58F0">
                          <w:pPr>
                            <w:pStyle w:val="SSIFooter"/>
                            <w:rPr>
                              <w:noProof/>
                            </w:rPr>
                          </w:pPr>
                          <w:r w:rsidRPr="000602DA">
                            <w:rPr>
                              <w:noProof/>
                            </w:rPr>
                            <w:t>Printed copies are uncontrolled</w:t>
                          </w:r>
                        </w:p>
                        <w:p w14:paraId="74E5ECEA" w14:textId="7C96CC59" w:rsidR="00E822F7" w:rsidRPr="000602DA" w:rsidRDefault="00212B62" w:rsidP="00CB58F0">
                          <w:pPr>
                            <w:pStyle w:val="SSIFooter"/>
                          </w:pPr>
                          <w:proofErr w:type="spellStart"/>
                          <w:r>
                            <w:t>Pineau_Anthony_stage_cahier_charges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3600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1E760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64.9pt;margin-top:6.8pt;width:443.05pt;height:41.1pt;z-index:251668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" filled="f" stroked="f">
              <v:textbox inset="0,0,1mm,0">
                <w:txbxContent>
                  <w:p w14:paraId="58B5A1B3" w14:textId="19DDC733" w:rsidR="00E822F7" w:rsidRPr="000602DA" w:rsidRDefault="00E822F7" w:rsidP="00CB58F0">
                    <w:pPr>
                      <w:pStyle w:val="SSIFooter"/>
                    </w:pPr>
                    <w:r w:rsidRPr="00210E78">
                      <w:fldChar w:fldCharType="begin"/>
                    </w:r>
                    <w:r w:rsidRPr="000602DA">
                      <w:instrText xml:space="preserve"> MERGEFIELD  cwaDocumentNumber  \* MERGEFORMAT </w:instrText>
                    </w:r>
                    <w:r w:rsidRPr="00210E78">
                      <w:fldChar w:fldCharType="separate"/>
                    </w:r>
                    <w:r w:rsidR="002A6B4C">
                      <w:rPr>
                        <w:noProof/>
                      </w:rPr>
                      <w:t>«cwaDocumentNumber»</w:t>
                    </w:r>
                    <w:r w:rsidRPr="00210E78">
                      <w:fldChar w:fldCharType="end"/>
                    </w:r>
                    <w:r w:rsidRPr="000602DA">
                      <w:t xml:space="preserve"> | Version </w:t>
                    </w:r>
                    <w:r w:rsidRPr="00210E78">
                      <w:fldChar w:fldCharType="begin"/>
                    </w:r>
                    <w:r w:rsidRPr="000602DA">
                      <w:instrText xml:space="preserve"> MERGEFIELD  cwaDocumentVersion  \* MERGEFORMAT </w:instrText>
                    </w:r>
                    <w:r w:rsidRPr="00210E78">
                      <w:fldChar w:fldCharType="separate"/>
                    </w:r>
                    <w:r w:rsidR="002A6B4C">
                      <w:rPr>
                        <w:noProof/>
                      </w:rPr>
                      <w:t>«cwaDocumentVersion»</w:t>
                    </w:r>
                    <w:r w:rsidRPr="00210E78">
                      <w:fldChar w:fldCharType="end"/>
                    </w:r>
                  </w:p>
                  <w:p w14:paraId="4B093195" w14:textId="6D75BFDA" w:rsidR="00E822F7" w:rsidRPr="000602DA" w:rsidRDefault="00E822F7" w:rsidP="00CB58F0">
                    <w:pPr>
                      <w:pStyle w:val="SSIFooter"/>
                    </w:pPr>
                    <w:r w:rsidRPr="000602DA">
                      <w:t xml:space="preserve">Classification: </w:t>
                    </w:r>
                    <w:r>
                      <w:fldChar w:fldCharType="begin"/>
                    </w:r>
                    <w:r w:rsidRPr="000602DA">
                      <w:instrText xml:space="preserve"> MERGEFIELD  de_Vertraulichkeitsstufe  \* MERGEFORMAT </w:instrText>
                    </w:r>
                    <w:r>
                      <w:fldChar w:fldCharType="separate"/>
                    </w:r>
                    <w:r w:rsidR="002A6B4C">
                      <w:rPr>
                        <w:noProof/>
                      </w:rPr>
                      <w:t>«de_Vertraulichkeitsstufe»</w:t>
                    </w:r>
                    <w:r>
                      <w:fldChar w:fldCharType="end"/>
                    </w:r>
                  </w:p>
                  <w:p w14:paraId="3AC00E00" w14:textId="77777777" w:rsidR="00E822F7" w:rsidRPr="000602DA" w:rsidRDefault="00E822F7" w:rsidP="00CB58F0">
                    <w:pPr>
                      <w:pStyle w:val="SSIFooter"/>
                      <w:rPr>
                        <w:noProof/>
                      </w:rPr>
                    </w:pPr>
                    <w:r w:rsidRPr="000602DA">
                      <w:rPr>
                        <w:noProof/>
                      </w:rPr>
                      <w:t>Printed copies are uncontrolled</w:t>
                    </w:r>
                  </w:p>
                  <w:p w14:paraId="74E5ECEA" w14:textId="7C96CC59" w:rsidR="00E822F7" w:rsidRPr="000602DA" w:rsidRDefault="00212B62" w:rsidP="00CB58F0">
                    <w:pPr>
                      <w:pStyle w:val="SSIFooter"/>
                    </w:pPr>
                    <w:proofErr w:type="spellStart"/>
                    <w:r>
                      <w:t>Pineau_Anthony_stage_cahier_charges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C85E3F">
      <w:tab/>
    </w:r>
    <w:r w:rsidR="00DC7618" w:rsidRPr="00DC7618">
      <w:fldChar w:fldCharType="begin"/>
    </w:r>
    <w:r w:rsidR="00DC7618" w:rsidRPr="00DC7618">
      <w:instrText>PAGE  \* Arabic  \* MERGEFORMAT</w:instrText>
    </w:r>
    <w:r w:rsidR="00DC7618" w:rsidRPr="00DC7618">
      <w:fldChar w:fldCharType="separate"/>
    </w:r>
    <w:r w:rsidR="001F7B68" w:rsidRPr="001F7B68">
      <w:rPr>
        <w:noProof/>
      </w:rPr>
      <w:t>2</w:t>
    </w:r>
    <w:r w:rsidR="00DC7618" w:rsidRPr="00DC7618">
      <w:fldChar w:fldCharType="end"/>
    </w:r>
    <w:r w:rsidR="00DC7618" w:rsidRPr="00DC7618">
      <w:t>/</w:t>
    </w:r>
    <w:fldSimple w:instr="NUMPAGES  \* Arabic  \* MERGEFORMAT">
      <w:r w:rsidR="001F7B68" w:rsidRPr="001F7B68">
        <w:rPr>
          <w:noProof/>
        </w:rP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408C1" w14:textId="77777777" w:rsidR="00212B62" w:rsidRDefault="00212B6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746B6" w14:textId="77777777" w:rsidR="00587BE7" w:rsidRDefault="00587BE7" w:rsidP="005B0783">
      <w:r>
        <w:separator/>
      </w:r>
    </w:p>
  </w:footnote>
  <w:footnote w:type="continuationSeparator" w:id="0">
    <w:p w14:paraId="4411D979" w14:textId="77777777" w:rsidR="00587BE7" w:rsidRDefault="00587BE7" w:rsidP="005B0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B7392" w14:textId="77777777" w:rsidR="00212B62" w:rsidRDefault="00212B6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94466" w14:textId="2ED360C4" w:rsidR="001E5516" w:rsidRPr="00A94EE8" w:rsidRDefault="00C85E3F" w:rsidP="006D4B73">
    <w:pPr>
      <w:pStyle w:val="En-tte"/>
      <w:rPr>
        <w:rFonts w:cs="Arial"/>
        <w:sz w:val="14"/>
        <w:szCs w:val="14"/>
        <w:lang w:val="de-DE"/>
      </w:rPr>
    </w:pPr>
    <w:r w:rsidRPr="006E51AF">
      <w:rPr>
        <w:noProof/>
      </w:rPr>
      <mc:AlternateContent>
        <mc:Choice Requires="wps">
          <w:drawing>
            <wp:anchor distT="0" distB="0" distL="114300" distR="114300" simplePos="0" relativeHeight="251666944" behindDoc="0" locked="1" layoutInCell="1" allowOverlap="1" wp14:anchorId="7E33FD51" wp14:editId="2B89FC85">
              <wp:simplePos x="0" y="0"/>
              <wp:positionH relativeFrom="leftMargin">
                <wp:posOffset>904240</wp:posOffset>
              </wp:positionH>
              <wp:positionV relativeFrom="topMargin">
                <wp:posOffset>539115</wp:posOffset>
              </wp:positionV>
              <wp:extent cx="3926840" cy="604520"/>
              <wp:effectExtent l="0" t="0" r="0" b="5080"/>
              <wp:wrapNone/>
              <wp:docPr id="3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6840" cy="60452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48877" w14:textId="7E1729C5" w:rsidR="00C85E3F" w:rsidRDefault="00C85E3F" w:rsidP="00C85E3F">
                          <w:pPr>
                            <w:rPr>
                              <w:noProof/>
                            </w:rPr>
                          </w:pPr>
                          <w:r w:rsidRPr="00C7599F">
                            <w:rPr>
                              <w:noProof/>
                            </w:rPr>
                            <w:fldChar w:fldCharType="begin"/>
                          </w:r>
                          <w:r w:rsidRPr="00C7599F">
                            <w:rPr>
                              <w:noProof/>
                            </w:rPr>
                            <w:instrText xml:space="preserve"> MERGEFIELD  cwaDocumentType  \* MERGEFORMAT </w:instrText>
                          </w:r>
                          <w:r w:rsidRPr="00C7599F">
                            <w:rPr>
                              <w:noProof/>
                            </w:rPr>
                            <w:fldChar w:fldCharType="separate"/>
                          </w:r>
                          <w:r w:rsidR="002A6B4C">
                            <w:rPr>
                              <w:noProof/>
                            </w:rPr>
                            <w:t>«cwaDocumentType»</w:t>
                          </w:r>
                          <w:r w:rsidRPr="00C7599F">
                            <w:rPr>
                              <w:noProof/>
                            </w:rPr>
                            <w:fldChar w:fldCharType="end"/>
                          </w:r>
                        </w:p>
                        <w:p w14:paraId="6304162B" w14:textId="78248D39" w:rsidR="00C85E3F" w:rsidRPr="00C7599F" w:rsidRDefault="00000000" w:rsidP="00C85E3F">
                          <w:pPr>
                            <w:pStyle w:val="SSIInnerhead12pt"/>
                          </w:pPr>
                          <w:fldSimple w:instr=" MERGEFIELD  cwaDocumentName  \* MERGEFORMAT ">
                            <w:r w:rsidR="002A6B4C">
                              <w:t>«cwaDocumentName»</w:t>
                            </w:r>
                          </w:fldSimple>
                        </w:p>
                      </w:txbxContent>
                    </wps:txbx>
                    <wps:bodyPr rot="0" vert="horz" wrap="square" lIns="0" tIns="0" rIns="3600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3FD51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left:0;text-align:left;margin-left:71.2pt;margin-top:42.45pt;width:309.2pt;height:47.6pt;z-index:251666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" filled="f" stroked="f" strokeweight="1pt">
              <v:textbox inset="0,0,1mm,0">
                <w:txbxContent>
                  <w:p w14:paraId="41548877" w14:textId="7E1729C5" w:rsidR="00C85E3F" w:rsidRDefault="00C85E3F" w:rsidP="00C85E3F">
                    <w:pPr>
                      <w:rPr>
                        <w:noProof/>
                      </w:rPr>
                    </w:pPr>
                    <w:r w:rsidRPr="00C7599F">
                      <w:rPr>
                        <w:noProof/>
                      </w:rPr>
                      <w:fldChar w:fldCharType="begin"/>
                    </w:r>
                    <w:r w:rsidRPr="00C7599F">
                      <w:rPr>
                        <w:noProof/>
                      </w:rPr>
                      <w:instrText xml:space="preserve"> MERGEFIELD  cwaDocumentType  \* MERGEFORMAT </w:instrText>
                    </w:r>
                    <w:r w:rsidRPr="00C7599F">
                      <w:rPr>
                        <w:noProof/>
                      </w:rPr>
                      <w:fldChar w:fldCharType="separate"/>
                    </w:r>
                    <w:r w:rsidR="002A6B4C">
                      <w:rPr>
                        <w:noProof/>
                      </w:rPr>
                      <w:t>«cwaDocumentType»</w:t>
                    </w:r>
                    <w:r w:rsidRPr="00C7599F">
                      <w:rPr>
                        <w:noProof/>
                      </w:rPr>
                      <w:fldChar w:fldCharType="end"/>
                    </w:r>
                  </w:p>
                  <w:p w14:paraId="6304162B" w14:textId="78248D39" w:rsidR="00C85E3F" w:rsidRPr="00C7599F" w:rsidRDefault="00000000" w:rsidP="00C85E3F">
                    <w:pPr>
                      <w:pStyle w:val="SSIInnerhead12pt"/>
                    </w:pPr>
                    <w:fldSimple w:instr=" MERGEFIELD  cwaDocumentName  \* MERGEFORMAT ">
                      <w:r w:rsidR="002A6B4C">
                        <w:t>«cwaDocumentName»</w:t>
                      </w:r>
                    </w:fldSimple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 w:rsidR="00DF520E">
      <w:rPr>
        <w:rFonts w:cs="Arial"/>
        <w:noProof/>
        <w:sz w:val="14"/>
        <w:szCs w:val="14"/>
        <w:lang w:val="de-DE"/>
      </w:rPr>
      <w:drawing>
        <wp:anchor distT="0" distB="0" distL="114300" distR="114300" simplePos="0" relativeHeight="251664896" behindDoc="0" locked="0" layoutInCell="1" allowOverlap="1" wp14:anchorId="0DFCD5AB" wp14:editId="6C112DF1">
          <wp:simplePos x="0" y="0"/>
          <wp:positionH relativeFrom="rightMargin">
            <wp:posOffset>-1800225</wp:posOffset>
          </wp:positionH>
          <wp:positionV relativeFrom="topMargin">
            <wp:posOffset>0</wp:posOffset>
          </wp:positionV>
          <wp:extent cx="2703600" cy="1260000"/>
          <wp:effectExtent l="0" t="0" r="0" b="0"/>
          <wp:wrapThrough wrapText="bothSides">
            <wp:wrapPolygon edited="0">
              <wp:start x="0" y="8492"/>
              <wp:lineTo x="0" y="18944"/>
              <wp:lineTo x="20397" y="18944"/>
              <wp:lineTo x="20397" y="8492"/>
              <wp:lineTo x="0" y="8492"/>
            </wp:wrapPolygon>
          </wp:wrapThrough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3600" cy="12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5516" w:rsidRPr="00A94EE8">
      <w:rPr>
        <w:rFonts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1" layoutInCell="1" allowOverlap="0" wp14:anchorId="52AFEFD1" wp14:editId="31DE89AD">
              <wp:simplePos x="0" y="0"/>
              <wp:positionH relativeFrom="leftMargin">
                <wp:posOffset>0</wp:posOffset>
              </wp:positionH>
              <wp:positionV relativeFrom="bottomMargin">
                <wp:posOffset>71755</wp:posOffset>
              </wp:positionV>
              <wp:extent cx="720000" cy="540000"/>
              <wp:effectExtent l="0" t="0" r="4445" b="0"/>
              <wp:wrapSquare wrapText="bothSides"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000" cy="540000"/>
                      </a:xfrm>
                      <a:prstGeom prst="rect">
                        <a:avLst/>
                      </a:prstGeom>
                      <a:solidFill>
                        <a:srgbClr val="FFED00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34FA8F" id="Rechteck 1" o:spid="_x0000_s1026" style="position:absolute;margin-left:0;margin-top:5.65pt;width:56.7pt;height:42.5pt;z-index:251655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" o:allowoverlap="f" fillcolor="#ffed00" stroked="f" strokeweight=".5pt">
              <w10:wrap type="square" anchorx="margin" anchory="margin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E884" w14:textId="77777777" w:rsidR="00212B62" w:rsidRDefault="00212B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42A1"/>
    <w:multiLevelType w:val="multilevel"/>
    <w:tmpl w:val="536813A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718"/>
        </w:tabs>
        <w:ind w:left="718" w:hanging="576"/>
      </w:pPr>
      <w:rPr>
        <w:i w:val="0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6717EB"/>
    <w:multiLevelType w:val="hybridMultilevel"/>
    <w:tmpl w:val="1CD6BF30"/>
    <w:lvl w:ilvl="0" w:tplc="35F2DD5E">
      <w:start w:val="1"/>
      <w:numFmt w:val="bullet"/>
      <w:pStyle w:val="SSIEnumerationLevel2"/>
      <w:lvlText w:val=""/>
      <w:lvlJc w:val="left"/>
      <w:pPr>
        <w:tabs>
          <w:tab w:val="num" w:pos="851"/>
        </w:tabs>
        <w:ind w:left="851" w:hanging="284"/>
      </w:pPr>
      <w:rPr>
        <w:rFonts w:ascii="Wingdings 2" w:hAnsi="Wingdings 2" w:hint="default"/>
        <w:b w:val="0"/>
        <w:bCs w:val="0"/>
        <w:i w:val="0"/>
        <w:iCs w:val="0"/>
        <w:color w:val="E7E6E6" w:themeColor="background2"/>
        <w:sz w:val="20"/>
        <w:szCs w:val="2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C43CE"/>
    <w:multiLevelType w:val="hybridMultilevel"/>
    <w:tmpl w:val="04DCDF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E5DDF"/>
    <w:multiLevelType w:val="hybridMultilevel"/>
    <w:tmpl w:val="04FEF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11EDD"/>
    <w:multiLevelType w:val="hybridMultilevel"/>
    <w:tmpl w:val="8BF4A1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30D10"/>
    <w:multiLevelType w:val="multilevel"/>
    <w:tmpl w:val="AA2CDF9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FA211E1"/>
    <w:multiLevelType w:val="hybridMultilevel"/>
    <w:tmpl w:val="C4D4B646"/>
    <w:lvl w:ilvl="0" w:tplc="6694AB08">
      <w:start w:val="1"/>
      <w:numFmt w:val="bullet"/>
      <w:pStyle w:val="SSIEnumerationLevel1"/>
      <w:lvlText w:val=""/>
      <w:lvlJc w:val="left"/>
      <w:pPr>
        <w:tabs>
          <w:tab w:val="num" w:pos="284"/>
        </w:tabs>
        <w:ind w:left="284" w:hanging="284"/>
      </w:pPr>
      <w:rPr>
        <w:rFonts w:ascii="Wingdings 2" w:hAnsi="Wingdings 2" w:hint="default"/>
        <w:sz w:val="20"/>
        <w:szCs w:val="2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F3C2E"/>
    <w:multiLevelType w:val="hybridMultilevel"/>
    <w:tmpl w:val="D9727D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168493">
    <w:abstractNumId w:val="0"/>
  </w:num>
  <w:num w:numId="2" w16cid:durableId="126289885">
    <w:abstractNumId w:val="5"/>
  </w:num>
  <w:num w:numId="3" w16cid:durableId="1677462563">
    <w:abstractNumId w:val="0"/>
  </w:num>
  <w:num w:numId="4" w16cid:durableId="1247686943">
    <w:abstractNumId w:val="6"/>
  </w:num>
  <w:num w:numId="5" w16cid:durableId="415133116">
    <w:abstractNumId w:val="1"/>
  </w:num>
  <w:num w:numId="6" w16cid:durableId="62652938">
    <w:abstractNumId w:val="0"/>
  </w:num>
  <w:num w:numId="7" w16cid:durableId="4479491">
    <w:abstractNumId w:val="0"/>
  </w:num>
  <w:num w:numId="8" w16cid:durableId="1043863888">
    <w:abstractNumId w:val="0"/>
  </w:num>
  <w:num w:numId="9" w16cid:durableId="1330672827">
    <w:abstractNumId w:val="0"/>
  </w:num>
  <w:num w:numId="10" w16cid:durableId="885067290">
    <w:abstractNumId w:val="0"/>
  </w:num>
  <w:num w:numId="11" w16cid:durableId="1917744629">
    <w:abstractNumId w:val="0"/>
  </w:num>
  <w:num w:numId="12" w16cid:durableId="1789547259">
    <w:abstractNumId w:val="0"/>
  </w:num>
  <w:num w:numId="13" w16cid:durableId="687221033">
    <w:abstractNumId w:val="0"/>
  </w:num>
  <w:num w:numId="14" w16cid:durableId="1666663601">
    <w:abstractNumId w:val="0"/>
  </w:num>
  <w:num w:numId="15" w16cid:durableId="1495561046">
    <w:abstractNumId w:val="6"/>
  </w:num>
  <w:num w:numId="16" w16cid:durableId="1931893204">
    <w:abstractNumId w:val="1"/>
  </w:num>
  <w:num w:numId="17" w16cid:durableId="803353842">
    <w:abstractNumId w:val="0"/>
  </w:num>
  <w:num w:numId="18" w16cid:durableId="1994917015">
    <w:abstractNumId w:val="0"/>
  </w:num>
  <w:num w:numId="19" w16cid:durableId="1215654968">
    <w:abstractNumId w:val="0"/>
  </w:num>
  <w:num w:numId="20" w16cid:durableId="1782263754">
    <w:abstractNumId w:val="0"/>
  </w:num>
  <w:num w:numId="21" w16cid:durableId="1096829527">
    <w:abstractNumId w:val="0"/>
  </w:num>
  <w:num w:numId="22" w16cid:durableId="5789617">
    <w:abstractNumId w:val="0"/>
  </w:num>
  <w:num w:numId="23" w16cid:durableId="2027291112">
    <w:abstractNumId w:val="0"/>
  </w:num>
  <w:num w:numId="24" w16cid:durableId="107287145">
    <w:abstractNumId w:val="0"/>
  </w:num>
  <w:num w:numId="25" w16cid:durableId="111899897">
    <w:abstractNumId w:val="4"/>
  </w:num>
  <w:num w:numId="26" w16cid:durableId="856508981">
    <w:abstractNumId w:val="2"/>
  </w:num>
  <w:num w:numId="27" w16cid:durableId="628319404">
    <w:abstractNumId w:val="7"/>
  </w:num>
  <w:num w:numId="28" w16cid:durableId="808942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78"/>
    <w:rsid w:val="000170C9"/>
    <w:rsid w:val="000202A0"/>
    <w:rsid w:val="00021157"/>
    <w:rsid w:val="00023188"/>
    <w:rsid w:val="00025984"/>
    <w:rsid w:val="00032080"/>
    <w:rsid w:val="00040FB1"/>
    <w:rsid w:val="000602DA"/>
    <w:rsid w:val="00060A06"/>
    <w:rsid w:val="00076858"/>
    <w:rsid w:val="000771ED"/>
    <w:rsid w:val="000A6D75"/>
    <w:rsid w:val="000B0B41"/>
    <w:rsid w:val="000B40B4"/>
    <w:rsid w:val="000C4B39"/>
    <w:rsid w:val="000D3725"/>
    <w:rsid w:val="000D5120"/>
    <w:rsid w:val="000F45FC"/>
    <w:rsid w:val="000F669E"/>
    <w:rsid w:val="001069A9"/>
    <w:rsid w:val="00117C0F"/>
    <w:rsid w:val="001460C3"/>
    <w:rsid w:val="001522FA"/>
    <w:rsid w:val="001623F1"/>
    <w:rsid w:val="00170184"/>
    <w:rsid w:val="00172671"/>
    <w:rsid w:val="001A090B"/>
    <w:rsid w:val="001A1864"/>
    <w:rsid w:val="001B3D9F"/>
    <w:rsid w:val="001B4394"/>
    <w:rsid w:val="001C399C"/>
    <w:rsid w:val="001D19E3"/>
    <w:rsid w:val="001D6C39"/>
    <w:rsid w:val="001D7F0A"/>
    <w:rsid w:val="001E4C5D"/>
    <w:rsid w:val="001E5516"/>
    <w:rsid w:val="001F30C4"/>
    <w:rsid w:val="001F7B68"/>
    <w:rsid w:val="00200484"/>
    <w:rsid w:val="00205D40"/>
    <w:rsid w:val="00210E78"/>
    <w:rsid w:val="00212B62"/>
    <w:rsid w:val="0022652D"/>
    <w:rsid w:val="0023085A"/>
    <w:rsid w:val="00236CD0"/>
    <w:rsid w:val="00257A1A"/>
    <w:rsid w:val="00277A8C"/>
    <w:rsid w:val="00281076"/>
    <w:rsid w:val="00283D33"/>
    <w:rsid w:val="00285EBF"/>
    <w:rsid w:val="00286C0B"/>
    <w:rsid w:val="00290CDE"/>
    <w:rsid w:val="002922E9"/>
    <w:rsid w:val="002923DA"/>
    <w:rsid w:val="0029726F"/>
    <w:rsid w:val="002A08CC"/>
    <w:rsid w:val="002A419C"/>
    <w:rsid w:val="002A6B4C"/>
    <w:rsid w:val="002B75B7"/>
    <w:rsid w:val="002C71FA"/>
    <w:rsid w:val="002D1BF1"/>
    <w:rsid w:val="002E219D"/>
    <w:rsid w:val="002E2ACC"/>
    <w:rsid w:val="00327C52"/>
    <w:rsid w:val="003368E9"/>
    <w:rsid w:val="00341D58"/>
    <w:rsid w:val="00343005"/>
    <w:rsid w:val="00351A36"/>
    <w:rsid w:val="00357668"/>
    <w:rsid w:val="0037080B"/>
    <w:rsid w:val="00370EE9"/>
    <w:rsid w:val="00372AC8"/>
    <w:rsid w:val="003741E8"/>
    <w:rsid w:val="00391E5D"/>
    <w:rsid w:val="003A138A"/>
    <w:rsid w:val="003A4D64"/>
    <w:rsid w:val="003B558C"/>
    <w:rsid w:val="003D4B89"/>
    <w:rsid w:val="003E0E91"/>
    <w:rsid w:val="003E7E02"/>
    <w:rsid w:val="00403D66"/>
    <w:rsid w:val="004240C9"/>
    <w:rsid w:val="00443934"/>
    <w:rsid w:val="00444CA1"/>
    <w:rsid w:val="0045041E"/>
    <w:rsid w:val="00450532"/>
    <w:rsid w:val="0046138E"/>
    <w:rsid w:val="00466938"/>
    <w:rsid w:val="004675D7"/>
    <w:rsid w:val="00480E7F"/>
    <w:rsid w:val="004851DB"/>
    <w:rsid w:val="004A0763"/>
    <w:rsid w:val="004B512E"/>
    <w:rsid w:val="004C0128"/>
    <w:rsid w:val="004C31D6"/>
    <w:rsid w:val="004C6525"/>
    <w:rsid w:val="004C6FA5"/>
    <w:rsid w:val="004D5ECB"/>
    <w:rsid w:val="004E4260"/>
    <w:rsid w:val="004F1C42"/>
    <w:rsid w:val="005021BF"/>
    <w:rsid w:val="00502229"/>
    <w:rsid w:val="00503048"/>
    <w:rsid w:val="005034B2"/>
    <w:rsid w:val="00512278"/>
    <w:rsid w:val="00526371"/>
    <w:rsid w:val="00541E77"/>
    <w:rsid w:val="00541F0A"/>
    <w:rsid w:val="005635BB"/>
    <w:rsid w:val="00573489"/>
    <w:rsid w:val="00575E7E"/>
    <w:rsid w:val="00576460"/>
    <w:rsid w:val="00585237"/>
    <w:rsid w:val="00587BE7"/>
    <w:rsid w:val="005922C6"/>
    <w:rsid w:val="00592C09"/>
    <w:rsid w:val="005A1A46"/>
    <w:rsid w:val="005A6A98"/>
    <w:rsid w:val="005B0783"/>
    <w:rsid w:val="005B1ADE"/>
    <w:rsid w:val="005B285B"/>
    <w:rsid w:val="005B4038"/>
    <w:rsid w:val="005D31F4"/>
    <w:rsid w:val="005D6236"/>
    <w:rsid w:val="005E0622"/>
    <w:rsid w:val="005F6EF3"/>
    <w:rsid w:val="00601B5E"/>
    <w:rsid w:val="00602DB6"/>
    <w:rsid w:val="0060413A"/>
    <w:rsid w:val="006143DD"/>
    <w:rsid w:val="00621540"/>
    <w:rsid w:val="00634D25"/>
    <w:rsid w:val="00637394"/>
    <w:rsid w:val="00640E91"/>
    <w:rsid w:val="00652C3D"/>
    <w:rsid w:val="00662275"/>
    <w:rsid w:val="0067222A"/>
    <w:rsid w:val="00677950"/>
    <w:rsid w:val="00684D69"/>
    <w:rsid w:val="00684ED3"/>
    <w:rsid w:val="006A7DAC"/>
    <w:rsid w:val="006B2BCE"/>
    <w:rsid w:val="006B4D0E"/>
    <w:rsid w:val="006B72B2"/>
    <w:rsid w:val="006C0D30"/>
    <w:rsid w:val="006C4C2E"/>
    <w:rsid w:val="006D4B73"/>
    <w:rsid w:val="006D6199"/>
    <w:rsid w:val="006D62E1"/>
    <w:rsid w:val="006E51AF"/>
    <w:rsid w:val="007049B3"/>
    <w:rsid w:val="00707899"/>
    <w:rsid w:val="00712B94"/>
    <w:rsid w:val="00727F4F"/>
    <w:rsid w:val="0074296C"/>
    <w:rsid w:val="00752FA4"/>
    <w:rsid w:val="00755EF9"/>
    <w:rsid w:val="00775A89"/>
    <w:rsid w:val="0078396F"/>
    <w:rsid w:val="00787A20"/>
    <w:rsid w:val="007960F5"/>
    <w:rsid w:val="007B010A"/>
    <w:rsid w:val="007B152D"/>
    <w:rsid w:val="007B2910"/>
    <w:rsid w:val="007B440A"/>
    <w:rsid w:val="007C0E1C"/>
    <w:rsid w:val="007C4FB5"/>
    <w:rsid w:val="007D702F"/>
    <w:rsid w:val="007E760B"/>
    <w:rsid w:val="007F04B7"/>
    <w:rsid w:val="0081759A"/>
    <w:rsid w:val="00822882"/>
    <w:rsid w:val="0082321F"/>
    <w:rsid w:val="0083176D"/>
    <w:rsid w:val="008330CE"/>
    <w:rsid w:val="00834C10"/>
    <w:rsid w:val="0084038E"/>
    <w:rsid w:val="00852347"/>
    <w:rsid w:val="008602BE"/>
    <w:rsid w:val="00867424"/>
    <w:rsid w:val="00872AB8"/>
    <w:rsid w:val="00881219"/>
    <w:rsid w:val="00883CB4"/>
    <w:rsid w:val="00884E2A"/>
    <w:rsid w:val="00890279"/>
    <w:rsid w:val="0089056A"/>
    <w:rsid w:val="008A2267"/>
    <w:rsid w:val="008A5C8A"/>
    <w:rsid w:val="008C428B"/>
    <w:rsid w:val="008C5E8E"/>
    <w:rsid w:val="008D7F71"/>
    <w:rsid w:val="00907F65"/>
    <w:rsid w:val="00920FFA"/>
    <w:rsid w:val="009267FB"/>
    <w:rsid w:val="00931D0E"/>
    <w:rsid w:val="00934F6A"/>
    <w:rsid w:val="00935797"/>
    <w:rsid w:val="0093750C"/>
    <w:rsid w:val="009440AE"/>
    <w:rsid w:val="00944414"/>
    <w:rsid w:val="009545B5"/>
    <w:rsid w:val="0095498F"/>
    <w:rsid w:val="009615B3"/>
    <w:rsid w:val="009661FA"/>
    <w:rsid w:val="0097160C"/>
    <w:rsid w:val="00976F06"/>
    <w:rsid w:val="00977A59"/>
    <w:rsid w:val="009936E5"/>
    <w:rsid w:val="00996AE7"/>
    <w:rsid w:val="009A02B8"/>
    <w:rsid w:val="009B0BD9"/>
    <w:rsid w:val="009E06E7"/>
    <w:rsid w:val="009F17C8"/>
    <w:rsid w:val="009F22E5"/>
    <w:rsid w:val="00A00E36"/>
    <w:rsid w:val="00A24585"/>
    <w:rsid w:val="00A2519A"/>
    <w:rsid w:val="00A35DCA"/>
    <w:rsid w:val="00A35DD0"/>
    <w:rsid w:val="00A47220"/>
    <w:rsid w:val="00A51AFF"/>
    <w:rsid w:val="00A56D3E"/>
    <w:rsid w:val="00A856C8"/>
    <w:rsid w:val="00A94EE8"/>
    <w:rsid w:val="00A97D73"/>
    <w:rsid w:val="00AB5333"/>
    <w:rsid w:val="00AC19C0"/>
    <w:rsid w:val="00AC4522"/>
    <w:rsid w:val="00AC7D21"/>
    <w:rsid w:val="00AD2136"/>
    <w:rsid w:val="00AE161E"/>
    <w:rsid w:val="00B0726C"/>
    <w:rsid w:val="00B13AFB"/>
    <w:rsid w:val="00B334D7"/>
    <w:rsid w:val="00B3759F"/>
    <w:rsid w:val="00B45DD0"/>
    <w:rsid w:val="00B54586"/>
    <w:rsid w:val="00B55858"/>
    <w:rsid w:val="00BA2985"/>
    <w:rsid w:val="00BA512B"/>
    <w:rsid w:val="00BA6BAD"/>
    <w:rsid w:val="00BB08A0"/>
    <w:rsid w:val="00BB3F28"/>
    <w:rsid w:val="00BD282A"/>
    <w:rsid w:val="00BD28FF"/>
    <w:rsid w:val="00BD4107"/>
    <w:rsid w:val="00BD453E"/>
    <w:rsid w:val="00BE4709"/>
    <w:rsid w:val="00BF2F1F"/>
    <w:rsid w:val="00BF7F15"/>
    <w:rsid w:val="00C00146"/>
    <w:rsid w:val="00C05A2D"/>
    <w:rsid w:val="00C10EA4"/>
    <w:rsid w:val="00C127B7"/>
    <w:rsid w:val="00C546DD"/>
    <w:rsid w:val="00C6424B"/>
    <w:rsid w:val="00C648EA"/>
    <w:rsid w:val="00C85E3F"/>
    <w:rsid w:val="00CA0B78"/>
    <w:rsid w:val="00CA0F6B"/>
    <w:rsid w:val="00CB58F0"/>
    <w:rsid w:val="00CC42D1"/>
    <w:rsid w:val="00CC4ACA"/>
    <w:rsid w:val="00CE6235"/>
    <w:rsid w:val="00CF2650"/>
    <w:rsid w:val="00CF402F"/>
    <w:rsid w:val="00CF40DB"/>
    <w:rsid w:val="00D11843"/>
    <w:rsid w:val="00D15562"/>
    <w:rsid w:val="00D20F0B"/>
    <w:rsid w:val="00D2205B"/>
    <w:rsid w:val="00D23BBC"/>
    <w:rsid w:val="00D26C09"/>
    <w:rsid w:val="00D30C75"/>
    <w:rsid w:val="00D34D69"/>
    <w:rsid w:val="00D460E1"/>
    <w:rsid w:val="00D644A2"/>
    <w:rsid w:val="00D72F5D"/>
    <w:rsid w:val="00D8283A"/>
    <w:rsid w:val="00D84AEB"/>
    <w:rsid w:val="00D963D4"/>
    <w:rsid w:val="00DA367B"/>
    <w:rsid w:val="00DA59E7"/>
    <w:rsid w:val="00DB2B3C"/>
    <w:rsid w:val="00DB5541"/>
    <w:rsid w:val="00DC3661"/>
    <w:rsid w:val="00DC4745"/>
    <w:rsid w:val="00DC7618"/>
    <w:rsid w:val="00DE4F3D"/>
    <w:rsid w:val="00DF1FA5"/>
    <w:rsid w:val="00DF520E"/>
    <w:rsid w:val="00DF553A"/>
    <w:rsid w:val="00E007D0"/>
    <w:rsid w:val="00E11D9F"/>
    <w:rsid w:val="00E16EB6"/>
    <w:rsid w:val="00E255A7"/>
    <w:rsid w:val="00E338E5"/>
    <w:rsid w:val="00E43B5A"/>
    <w:rsid w:val="00E51761"/>
    <w:rsid w:val="00E55A8F"/>
    <w:rsid w:val="00E61436"/>
    <w:rsid w:val="00E62C44"/>
    <w:rsid w:val="00E64921"/>
    <w:rsid w:val="00E6741E"/>
    <w:rsid w:val="00E7076D"/>
    <w:rsid w:val="00E822F7"/>
    <w:rsid w:val="00E90DFA"/>
    <w:rsid w:val="00EA7462"/>
    <w:rsid w:val="00EB0E5B"/>
    <w:rsid w:val="00ED204A"/>
    <w:rsid w:val="00ED3B74"/>
    <w:rsid w:val="00ED4F93"/>
    <w:rsid w:val="00EE4045"/>
    <w:rsid w:val="00EE7F6E"/>
    <w:rsid w:val="00EF3908"/>
    <w:rsid w:val="00F00FFE"/>
    <w:rsid w:val="00F06BAA"/>
    <w:rsid w:val="00F40669"/>
    <w:rsid w:val="00F7642C"/>
    <w:rsid w:val="00F80100"/>
    <w:rsid w:val="00F83041"/>
    <w:rsid w:val="00F8365E"/>
    <w:rsid w:val="00F9041D"/>
    <w:rsid w:val="00F95672"/>
    <w:rsid w:val="00FA3B94"/>
    <w:rsid w:val="00FB0AFF"/>
    <w:rsid w:val="00FB1399"/>
    <w:rsid w:val="00FC171D"/>
    <w:rsid w:val="00FE3C1E"/>
    <w:rsid w:val="00FF5EE6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8F6B29F"/>
  <w15:docId w15:val="{3C7703A6-BC46-45A2-9B95-DD9502CE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157"/>
    <w:rPr>
      <w:rFonts w:ascii="Arial" w:eastAsiaTheme="minorEastAsia" w:hAnsi="Arial"/>
      <w:sz w:val="20"/>
    </w:rPr>
  </w:style>
  <w:style w:type="paragraph" w:styleId="Titre1">
    <w:name w:val="heading 1"/>
    <w:basedOn w:val="Normal"/>
    <w:next w:val="Normal"/>
    <w:link w:val="Titre1Car"/>
    <w:qFormat/>
    <w:rsid w:val="00021157"/>
    <w:pPr>
      <w:keepNext/>
      <w:numPr>
        <w:numId w:val="24"/>
      </w:numPr>
      <w:overflowPunct w:val="0"/>
      <w:autoSpaceDE w:val="0"/>
      <w:autoSpaceDN w:val="0"/>
      <w:adjustRightInd w:val="0"/>
      <w:spacing w:after="240"/>
      <w:jc w:val="left"/>
      <w:textAlignment w:val="baseline"/>
      <w:outlineLvl w:val="0"/>
    </w:pPr>
    <w:rPr>
      <w:rFonts w:eastAsia="Times New Roman" w:cs="Times New Roman"/>
      <w:b/>
      <w:kern w:val="28"/>
      <w:sz w:val="28"/>
      <w:szCs w:val="20"/>
      <w:lang w:val="x-none" w:eastAsia="x-none"/>
    </w:rPr>
  </w:style>
  <w:style w:type="paragraph" w:styleId="Titre2">
    <w:name w:val="heading 2"/>
    <w:basedOn w:val="Normal"/>
    <w:next w:val="Normal"/>
    <w:link w:val="Titre2Car"/>
    <w:qFormat/>
    <w:rsid w:val="00021157"/>
    <w:pPr>
      <w:keepNext/>
      <w:numPr>
        <w:ilvl w:val="1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1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Titre3">
    <w:name w:val="heading 3"/>
    <w:basedOn w:val="Normal"/>
    <w:next w:val="Normal"/>
    <w:link w:val="Titre3Car"/>
    <w:qFormat/>
    <w:rsid w:val="00021157"/>
    <w:pPr>
      <w:keepNext/>
      <w:widowControl w:val="0"/>
      <w:numPr>
        <w:ilvl w:val="2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2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Titre4">
    <w:name w:val="heading 4"/>
    <w:basedOn w:val="Normal"/>
    <w:next w:val="Normal"/>
    <w:link w:val="Titre4Car"/>
    <w:qFormat/>
    <w:rsid w:val="00021157"/>
    <w:pPr>
      <w:keepNext/>
      <w:numPr>
        <w:ilvl w:val="3"/>
        <w:numId w:val="24"/>
      </w:numPr>
      <w:overflowPunct w:val="0"/>
      <w:autoSpaceDE w:val="0"/>
      <w:autoSpaceDN w:val="0"/>
      <w:adjustRightInd w:val="0"/>
      <w:spacing w:before="240"/>
      <w:jc w:val="left"/>
      <w:textAlignment w:val="baseline"/>
      <w:outlineLvl w:val="3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Titre5">
    <w:name w:val="heading 5"/>
    <w:basedOn w:val="Normal"/>
    <w:next w:val="Normal"/>
    <w:link w:val="Titre5Car"/>
    <w:qFormat/>
    <w:rsid w:val="00021157"/>
    <w:pPr>
      <w:keepNext/>
      <w:numPr>
        <w:ilvl w:val="4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Titre6">
    <w:name w:val="heading 6"/>
    <w:basedOn w:val="Normal"/>
    <w:next w:val="Normal"/>
    <w:link w:val="Titre6Car"/>
    <w:qFormat/>
    <w:rsid w:val="00021157"/>
    <w:pPr>
      <w:keepNext/>
      <w:numPr>
        <w:ilvl w:val="5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 w:cs="Times New Roman"/>
      <w:b/>
      <w:sz w:val="24"/>
      <w:szCs w:val="20"/>
      <w:lang w:val="de-DE" w:eastAsia="de-DE"/>
    </w:rPr>
  </w:style>
  <w:style w:type="paragraph" w:styleId="Titre7">
    <w:name w:val="heading 7"/>
    <w:basedOn w:val="Normal"/>
    <w:next w:val="Normal"/>
    <w:link w:val="Titre7Car"/>
    <w:qFormat/>
    <w:rsid w:val="00021157"/>
    <w:pPr>
      <w:keepNext/>
      <w:numPr>
        <w:ilvl w:val="6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eastAsia="Times New Roman" w:cs="Times New Roman"/>
      <w:szCs w:val="20"/>
      <w:lang w:val="de-DE" w:eastAsia="de-DE"/>
    </w:rPr>
  </w:style>
  <w:style w:type="paragraph" w:styleId="Titre8">
    <w:name w:val="heading 8"/>
    <w:basedOn w:val="Normal"/>
    <w:next w:val="Normal"/>
    <w:link w:val="Titre8Car"/>
    <w:qFormat/>
    <w:rsid w:val="00021157"/>
    <w:pPr>
      <w:keepNext/>
      <w:numPr>
        <w:ilvl w:val="7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eastAsia="Times New Roman" w:cs="Times New Roman"/>
      <w:i/>
      <w:szCs w:val="20"/>
      <w:lang w:val="de-DE" w:eastAsia="de-DE"/>
    </w:rPr>
  </w:style>
  <w:style w:type="paragraph" w:styleId="Titre9">
    <w:name w:val="heading 9"/>
    <w:basedOn w:val="Normal"/>
    <w:next w:val="Normal"/>
    <w:link w:val="Titre9Car"/>
    <w:qFormat/>
    <w:rsid w:val="00021157"/>
    <w:pPr>
      <w:keepNext/>
      <w:numPr>
        <w:ilvl w:val="8"/>
        <w:numId w:val="24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eastAsia="Times New Roman" w:cs="Times New Roman"/>
      <w:b/>
      <w:i/>
      <w:sz w:val="18"/>
      <w:szCs w:val="20"/>
      <w:lang w:val="de-DE" w:eastAsia="de-D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1157"/>
    <w:rPr>
      <w:rFonts w:ascii="Arial" w:eastAsiaTheme="minorEastAsia" w:hAnsi="Arial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021157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1157"/>
    <w:rPr>
      <w:rFonts w:ascii="Arial" w:eastAsiaTheme="minorEastAsia" w:hAnsi="Arial"/>
      <w:sz w:val="20"/>
    </w:rPr>
  </w:style>
  <w:style w:type="table" w:styleId="Grillemoyenne3-Accent6">
    <w:name w:val="Medium Grid 3 Accent 6"/>
    <w:basedOn w:val="TableauNormal"/>
    <w:uiPriority w:val="69"/>
    <w:semiHidden/>
    <w:unhideWhenUsed/>
    <w:rsid w:val="005B078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Grilledutableau">
    <w:name w:val="Table Grid"/>
    <w:basedOn w:val="TableauNormal"/>
    <w:uiPriority w:val="39"/>
    <w:rsid w:val="005B0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021157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Titre2Car">
    <w:name w:val="Titre 2 Car"/>
    <w:basedOn w:val="Policepardfaut"/>
    <w:link w:val="Titre2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Titre3Car">
    <w:name w:val="Titre 3 Car"/>
    <w:basedOn w:val="Policepardfaut"/>
    <w:link w:val="Titre3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Titre4Car">
    <w:name w:val="Titre 4 Car"/>
    <w:basedOn w:val="Policepardfaut"/>
    <w:link w:val="Titre4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Titre5Car">
    <w:name w:val="Titre 5 Car"/>
    <w:basedOn w:val="Policepardfaut"/>
    <w:link w:val="Titre5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Titre6Car">
    <w:name w:val="Titre 6 Car"/>
    <w:basedOn w:val="Policepardfaut"/>
    <w:link w:val="Titre6"/>
    <w:rsid w:val="00021157"/>
    <w:rPr>
      <w:rFonts w:ascii="Arial" w:eastAsia="Times New Roman" w:hAnsi="Arial" w:cs="Times New Roman"/>
      <w:b/>
      <w:sz w:val="24"/>
      <w:szCs w:val="20"/>
      <w:lang w:val="de-DE" w:eastAsia="de-DE"/>
    </w:rPr>
  </w:style>
  <w:style w:type="character" w:customStyle="1" w:styleId="Titre7Car">
    <w:name w:val="Titre 7 Car"/>
    <w:basedOn w:val="Policepardfaut"/>
    <w:link w:val="Titre7"/>
    <w:rsid w:val="00021157"/>
    <w:rPr>
      <w:rFonts w:ascii="Arial" w:eastAsia="Times New Roman" w:hAnsi="Arial" w:cs="Times New Roman"/>
      <w:sz w:val="20"/>
      <w:szCs w:val="20"/>
      <w:lang w:val="de-DE" w:eastAsia="de-DE"/>
    </w:rPr>
  </w:style>
  <w:style w:type="character" w:customStyle="1" w:styleId="Titre8Car">
    <w:name w:val="Titre 8 Car"/>
    <w:basedOn w:val="Policepardfaut"/>
    <w:link w:val="Titre8"/>
    <w:rsid w:val="00021157"/>
    <w:rPr>
      <w:rFonts w:ascii="Arial" w:eastAsia="Times New Roman" w:hAnsi="Arial" w:cs="Times New Roman"/>
      <w:i/>
      <w:sz w:val="20"/>
      <w:szCs w:val="20"/>
      <w:lang w:val="de-DE" w:eastAsia="de-DE"/>
    </w:rPr>
  </w:style>
  <w:style w:type="character" w:customStyle="1" w:styleId="Titre9Car">
    <w:name w:val="Titre 9 Car"/>
    <w:basedOn w:val="Policepardfaut"/>
    <w:link w:val="Titre9"/>
    <w:rsid w:val="00021157"/>
    <w:rPr>
      <w:rFonts w:ascii="Arial" w:eastAsia="Times New Roman" w:hAnsi="Arial" w:cs="Times New Roman"/>
      <w:b/>
      <w:i/>
      <w:sz w:val="18"/>
      <w:szCs w:val="20"/>
      <w:lang w:val="de-DE" w:eastAsia="de-D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115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1157"/>
    <w:rPr>
      <w:rFonts w:ascii="Lucida Grande" w:eastAsiaTheme="minorEastAsia" w:hAnsi="Lucida Grande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021157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1157"/>
    <w:pPr>
      <w:keepLines/>
      <w:numPr>
        <w:numId w:val="0"/>
      </w:numPr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45041E"/>
    <w:pPr>
      <w:tabs>
        <w:tab w:val="left" w:pos="425"/>
        <w:tab w:val="right" w:leader="dot" w:pos="9063"/>
      </w:tabs>
      <w:spacing w:before="113" w:line="385" w:lineRule="atLeast"/>
    </w:pPr>
    <w:rPr>
      <w:rFonts w:cs="Arial"/>
      <w:b/>
      <w:noProof/>
      <w:lang w:val="de-DE"/>
    </w:rPr>
  </w:style>
  <w:style w:type="paragraph" w:styleId="TM2">
    <w:name w:val="toc 2"/>
    <w:basedOn w:val="Normal"/>
    <w:next w:val="Normal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284"/>
    </w:pPr>
    <w:rPr>
      <w:b/>
    </w:rPr>
  </w:style>
  <w:style w:type="paragraph" w:styleId="TM3">
    <w:name w:val="toc 3"/>
    <w:basedOn w:val="Normal"/>
    <w:next w:val="Normal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character" w:styleId="Lienhypertexte">
    <w:name w:val="Hyperlink"/>
    <w:basedOn w:val="Policepardfaut"/>
    <w:uiPriority w:val="99"/>
    <w:unhideWhenUsed/>
    <w:rsid w:val="00872AB8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5B1ADE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B1ADE"/>
    <w:pPr>
      <w:spacing w:line="240" w:lineRule="auto"/>
    </w:pPr>
    <w:rPr>
      <w:sz w:val="24"/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B1ADE"/>
    <w:rPr>
      <w:rFonts w:ascii="Arial" w:hAnsi="Arial"/>
      <w:sz w:val="24"/>
      <w:szCs w:val="24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B1ADE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B1ADE"/>
    <w:rPr>
      <w:rFonts w:ascii="Arial" w:hAnsi="Arial"/>
      <w:b/>
      <w:bCs/>
      <w:sz w:val="20"/>
      <w:szCs w:val="20"/>
    </w:rPr>
  </w:style>
  <w:style w:type="character" w:styleId="Numrodepage">
    <w:name w:val="page number"/>
    <w:basedOn w:val="Policepardfaut"/>
    <w:rsid w:val="00327C52"/>
  </w:style>
  <w:style w:type="paragraph" w:styleId="Sansinterligne">
    <w:name w:val="No Spacing"/>
    <w:link w:val="SansinterligneCar"/>
    <w:uiPriority w:val="1"/>
    <w:qFormat/>
    <w:rsid w:val="00021157"/>
    <w:pPr>
      <w:spacing w:line="240" w:lineRule="auto"/>
      <w:jc w:val="left"/>
    </w:pPr>
    <w:rPr>
      <w:rFonts w:eastAsiaTheme="minorEastAsia"/>
      <w:lang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1157"/>
    <w:rPr>
      <w:rFonts w:eastAsiaTheme="minorEastAsia"/>
      <w:lang w:eastAsia="zh-CN"/>
    </w:rPr>
  </w:style>
  <w:style w:type="paragraph" w:styleId="TM4">
    <w:name w:val="toc 4"/>
    <w:basedOn w:val="Normal"/>
    <w:next w:val="Normal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customStyle="1" w:styleId="SSISenderfield">
    <w:name w:val="SSI Sender field"/>
    <w:qFormat/>
    <w:rsid w:val="00FF7775"/>
    <w:pPr>
      <w:spacing w:line="240" w:lineRule="auto"/>
      <w:jc w:val="left"/>
    </w:pPr>
    <w:rPr>
      <w:rFonts w:ascii="Arial" w:eastAsiaTheme="minorEastAsia" w:hAnsi="Arial"/>
      <w:bCs/>
      <w:color w:val="000000" w:themeColor="text1"/>
      <w:sz w:val="14"/>
      <w:szCs w:val="20"/>
      <w:lang w:eastAsia="de-DE"/>
    </w:rPr>
  </w:style>
  <w:style w:type="paragraph" w:styleId="TM6">
    <w:name w:val="toc 6"/>
    <w:basedOn w:val="Normal"/>
    <w:next w:val="Normal"/>
    <w:autoRedefine/>
    <w:uiPriority w:val="39"/>
    <w:unhideWhenUsed/>
    <w:rsid w:val="0045041E"/>
    <w:pPr>
      <w:tabs>
        <w:tab w:val="left" w:pos="1701"/>
        <w:tab w:val="right" w:leader="dot" w:pos="9061"/>
      </w:tabs>
      <w:spacing w:after="100" w:line="350" w:lineRule="atLeast"/>
      <w:ind w:left="567"/>
    </w:pPr>
    <w:rPr>
      <w:b/>
    </w:rPr>
  </w:style>
  <w:style w:type="paragraph" w:styleId="TM5">
    <w:name w:val="toc 5"/>
    <w:basedOn w:val="Normal"/>
    <w:next w:val="Normal"/>
    <w:autoRedefine/>
    <w:uiPriority w:val="39"/>
    <w:unhideWhenUsed/>
    <w:rsid w:val="0045041E"/>
    <w:pPr>
      <w:tabs>
        <w:tab w:val="left" w:pos="851"/>
        <w:tab w:val="right" w:leader="dot" w:pos="9061"/>
      </w:tabs>
      <w:spacing w:line="350" w:lineRule="atLeast"/>
      <w:ind w:left="567"/>
    </w:pPr>
    <w:rPr>
      <w:b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A7462"/>
    <w:pPr>
      <w:spacing w:after="100"/>
      <w:ind w:left="567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EA7462"/>
    <w:pPr>
      <w:spacing w:after="100"/>
      <w:ind w:left="567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EA7462"/>
    <w:pPr>
      <w:spacing w:after="100"/>
      <w:ind w:left="567"/>
    </w:pPr>
  </w:style>
  <w:style w:type="paragraph" w:customStyle="1" w:styleId="SSIStandard">
    <w:name w:val="SSI Standard"/>
    <w:basedOn w:val="Normal"/>
    <w:qFormat/>
    <w:rsid w:val="00FF777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</w:tabs>
    </w:pPr>
    <w:rPr>
      <w:bCs/>
      <w:color w:val="000000" w:themeColor="text1"/>
      <w:szCs w:val="20"/>
      <w:lang w:eastAsia="de-DE"/>
    </w:rPr>
  </w:style>
  <w:style w:type="paragraph" w:customStyle="1" w:styleId="SSIEnumerationLevel1">
    <w:name w:val="SSI Enumeration Level 1"/>
    <w:basedOn w:val="SSIStandard"/>
    <w:qFormat/>
    <w:rsid w:val="00FF7775"/>
    <w:pPr>
      <w:numPr>
        <w:numId w:val="15"/>
      </w:numPr>
      <w:spacing w:after="120"/>
    </w:pPr>
    <w:rPr>
      <w:bCs w:val="0"/>
    </w:rPr>
  </w:style>
  <w:style w:type="paragraph" w:customStyle="1" w:styleId="SSIEnumerationLevel2">
    <w:name w:val="SSI Enumeration Level 2"/>
    <w:basedOn w:val="SSIStandard"/>
    <w:next w:val="SSIStandard"/>
    <w:qFormat/>
    <w:rsid w:val="00FF7775"/>
    <w:pPr>
      <w:numPr>
        <w:numId w:val="16"/>
      </w:numPr>
      <w:spacing w:after="120"/>
    </w:pPr>
    <w:rPr>
      <w:color w:val="auto"/>
    </w:rPr>
  </w:style>
  <w:style w:type="paragraph" w:customStyle="1" w:styleId="SSIImageCaption">
    <w:name w:val="SSI Image Caption"/>
    <w:basedOn w:val="SSIStandard"/>
    <w:next w:val="SSIStandard"/>
    <w:qFormat/>
    <w:rsid w:val="00FF7775"/>
    <w:rPr>
      <w:sz w:val="16"/>
    </w:rPr>
  </w:style>
  <w:style w:type="paragraph" w:customStyle="1" w:styleId="SSIFooter">
    <w:name w:val="SSI Footer"/>
    <w:next w:val="SSIStandard"/>
    <w:qFormat/>
    <w:rsid w:val="00FF7775"/>
    <w:pPr>
      <w:tabs>
        <w:tab w:val="right" w:pos="9356"/>
      </w:tabs>
      <w:jc w:val="left"/>
    </w:pPr>
    <w:rPr>
      <w:rFonts w:ascii="Arial" w:eastAsiaTheme="minorEastAsia" w:hAnsi="Arial"/>
      <w:bCs/>
      <w:color w:val="666666"/>
      <w:sz w:val="12"/>
      <w:szCs w:val="20"/>
      <w:lang w:eastAsia="de-DE"/>
    </w:rPr>
  </w:style>
  <w:style w:type="paragraph" w:customStyle="1" w:styleId="SSILetterhead">
    <w:name w:val="SSI Letterhead"/>
    <w:next w:val="Normal"/>
    <w:qFormat/>
    <w:rsid w:val="00FF7775"/>
    <w:rPr>
      <w:rFonts w:ascii="Arial" w:eastAsiaTheme="minorEastAsia" w:hAnsi="Arial"/>
      <w:b/>
      <w:bCs/>
      <w:color w:val="000000" w:themeColor="text1"/>
      <w:sz w:val="20"/>
      <w:szCs w:val="20"/>
      <w:lang w:eastAsia="de-DE"/>
    </w:rPr>
  </w:style>
  <w:style w:type="paragraph" w:customStyle="1" w:styleId="SSILetterText">
    <w:name w:val="SSI Letter Text"/>
    <w:basedOn w:val="Normal"/>
    <w:qFormat/>
    <w:rsid w:val="00FF7775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</w:pPr>
    <w:rPr>
      <w:bCs/>
      <w:color w:val="000000" w:themeColor="text1"/>
      <w:szCs w:val="20"/>
      <w:lang w:eastAsia="de-DE"/>
    </w:rPr>
  </w:style>
  <w:style w:type="paragraph" w:customStyle="1" w:styleId="SSILetterFooter">
    <w:name w:val="SSI Letter Footer"/>
    <w:qFormat/>
    <w:rsid w:val="00FF7775"/>
    <w:pPr>
      <w:spacing w:line="240" w:lineRule="auto"/>
      <w:jc w:val="left"/>
    </w:pPr>
    <w:rPr>
      <w:rFonts w:ascii="Arial" w:eastAsiaTheme="minorEastAsia" w:hAnsi="Arial"/>
      <w:bCs/>
      <w:sz w:val="18"/>
      <w:szCs w:val="20"/>
      <w:lang w:eastAsia="de-DE"/>
    </w:rPr>
  </w:style>
  <w:style w:type="paragraph" w:customStyle="1" w:styleId="SSIInnerhead10pt">
    <w:name w:val="SSI Innerhead 10 pt"/>
    <w:basedOn w:val="SSIStandard"/>
    <w:next w:val="SSIStandard"/>
    <w:qFormat/>
    <w:rsid w:val="00FF7775"/>
    <w:pPr>
      <w:keepNext/>
      <w:jc w:val="left"/>
    </w:pPr>
    <w:rPr>
      <w:b/>
    </w:rPr>
  </w:style>
  <w:style w:type="paragraph" w:customStyle="1" w:styleId="SSIInnerhead12pt">
    <w:name w:val="SSI Innerhead 12 pt"/>
    <w:basedOn w:val="SSIStandard"/>
    <w:next w:val="SSIStandard"/>
    <w:qFormat/>
    <w:rsid w:val="00FF7775"/>
    <w:pPr>
      <w:jc w:val="left"/>
    </w:pPr>
    <w:rPr>
      <w:b/>
      <w:noProof/>
      <w:sz w:val="24"/>
    </w:rPr>
  </w:style>
  <w:style w:type="paragraph" w:customStyle="1" w:styleId="SSITableText">
    <w:name w:val="SSI Table Text"/>
    <w:basedOn w:val="SSIStandard"/>
    <w:next w:val="SSIStandard"/>
    <w:rsid w:val="00FF7775"/>
    <w:pPr>
      <w:jc w:val="left"/>
    </w:pPr>
    <w:rPr>
      <w:bCs w:val="0"/>
    </w:rPr>
  </w:style>
  <w:style w:type="paragraph" w:customStyle="1" w:styleId="SSITitle">
    <w:name w:val="SSI Title"/>
    <w:qFormat/>
    <w:rsid w:val="00FF7775"/>
    <w:pPr>
      <w:jc w:val="left"/>
    </w:pPr>
    <w:rPr>
      <w:rFonts w:ascii="Arial" w:eastAsiaTheme="minorEastAsia" w:hAnsi="Arial" w:cs="Times New Roman (Textkörper CS)"/>
      <w:b/>
      <w:bCs/>
      <w:caps/>
      <w:color w:val="000000" w:themeColor="text1"/>
      <w:sz w:val="52"/>
      <w:szCs w:val="52"/>
      <w:lang w:eastAsia="de-DE"/>
    </w:rPr>
  </w:style>
  <w:style w:type="table" w:customStyle="1" w:styleId="SSITable">
    <w:name w:val="SSI_Table"/>
    <w:basedOn w:val="TableauNormal"/>
    <w:uiPriority w:val="99"/>
    <w:rsid w:val="00FE3C1E"/>
    <w:pPr>
      <w:jc w:val="left"/>
    </w:pPr>
    <w:rPr>
      <w:rFonts w:ascii="Arial" w:eastAsia="Times New Roman" w:hAnsi="Arial" w:cs="Times New Roman"/>
      <w:sz w:val="20"/>
      <w:szCs w:val="20"/>
      <w:lang w:val="de-AT" w:eastAsia="de-AT"/>
    </w:rPr>
    <w:tblPr>
      <w:tblStyleRowBandSize w:val="1"/>
      <w:tblStyleColBandSize w:val="1"/>
      <w:tblBorders>
        <w:top w:val="single" w:sz="4" w:space="0" w:color="44546A" w:themeColor="text2"/>
        <w:left w:val="single" w:sz="4" w:space="0" w:color="44546A" w:themeColor="text2"/>
        <w:bottom w:val="single" w:sz="4" w:space="0" w:color="44546A" w:themeColor="text2"/>
        <w:right w:val="single" w:sz="4" w:space="0" w:color="44546A" w:themeColor="text2"/>
        <w:insideH w:val="single" w:sz="4" w:space="0" w:color="44546A" w:themeColor="text2"/>
        <w:insideV w:val="single" w:sz="4" w:space="0" w:color="44546A" w:themeColor="text2"/>
      </w:tblBorders>
      <w:tblCellMar>
        <w:top w:w="57" w:type="dxa"/>
        <w:bottom w:w="57" w:type="dxa"/>
      </w:tblCellMar>
    </w:tblPr>
    <w:tcPr>
      <w:shd w:val="clear" w:color="auto" w:fill="E6E6E6"/>
      <w:vAlign w:val="center"/>
    </w:tcPr>
    <w:tblStylePr w:type="fir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lastRow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ED00"/>
      </w:tcPr>
    </w:tblStylePr>
    <w:tblStylePr w:type="fir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lastCol">
      <w:rPr>
        <w:b/>
        <w:bCs/>
        <w:i w:val="0"/>
        <w:iCs w:val="0"/>
        <w:color w:val="000000" w:themeColor="text1"/>
      </w:rPr>
      <w:tblPr/>
      <w:tcPr>
        <w:tc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  <w:insideH w:val="nil"/>
          <w:insideV w:val="nil"/>
          <w:tl2br w:val="nil"/>
          <w:tr2bl w:val="nil"/>
        </w:tcBorders>
        <w:shd w:val="clear" w:color="auto" w:fill="8496B0" w:themeFill="text2" w:themeFillTint="99"/>
      </w:tcPr>
    </w:tblStylePr>
    <w:tblStylePr w:type="band1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E6E6E6"/>
      </w:tcPr>
    </w:tblStylePr>
    <w:tblStylePr w:type="band2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SSITitleSubline">
    <w:name w:val="SSI Title Subline"/>
    <w:next w:val="SSIStandard"/>
    <w:qFormat/>
    <w:rsid w:val="00FF7775"/>
    <w:pPr>
      <w:jc w:val="left"/>
    </w:pPr>
    <w:rPr>
      <w:rFonts w:ascii="Arial" w:eastAsiaTheme="minorEastAsia" w:hAnsi="Arial" w:cs="Times New Roman (Textkörper CS)"/>
      <w:bCs/>
      <w:color w:val="000000" w:themeColor="text1"/>
      <w:sz w:val="28"/>
      <w:szCs w:val="28"/>
      <w:lang w:eastAsia="de-DE"/>
    </w:rPr>
  </w:style>
  <w:style w:type="paragraph" w:customStyle="1" w:styleId="SSITitel">
    <w:name w:val="SSI Titel"/>
    <w:qFormat/>
    <w:rsid w:val="00C05A2D"/>
    <w:pPr>
      <w:jc w:val="left"/>
    </w:pPr>
    <w:rPr>
      <w:rFonts w:ascii="Arial" w:eastAsiaTheme="minorEastAsia" w:hAnsi="Arial" w:cs="Times New Roman (Textkörper CS)"/>
      <w:b/>
      <w:bCs/>
      <w:caps/>
      <w:color w:val="000000" w:themeColor="text1"/>
      <w:sz w:val="52"/>
      <w:szCs w:val="52"/>
      <w:lang w:val="de-DE" w:eastAsia="de-DE"/>
    </w:rPr>
  </w:style>
  <w:style w:type="paragraph" w:customStyle="1" w:styleId="SSITitelSubline">
    <w:name w:val="SSI Titel Subline"/>
    <w:next w:val="SSIStandard"/>
    <w:qFormat/>
    <w:rsid w:val="00C05A2D"/>
    <w:pPr>
      <w:jc w:val="left"/>
    </w:pPr>
    <w:rPr>
      <w:rFonts w:ascii="Arial" w:eastAsiaTheme="minorEastAsia" w:hAnsi="Arial" w:cs="Times New Roman (Textkörper CS)"/>
      <w:bCs/>
      <w:color w:val="000000" w:themeColor="text1"/>
      <w:sz w:val="28"/>
      <w:szCs w:val="28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meyer\Downloads\TL-00443-EN_Template_CWA_Documents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0AD2-61C4-47C5-BA18-3A5A44F1F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TL-00443-EN_Template_CWA_Documents (1).dotx</Template>
  <TotalTime>454</TotalTime>
  <Pages>6</Pages>
  <Words>629</Words>
  <Characters>3462</Characters>
  <Application>Microsoft Office Word</Application>
  <DocSecurity>0</DocSecurity>
  <Lines>28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-</vt:lpstr>
      <vt:lpstr>-</vt:lpstr>
    </vt:vector>
  </TitlesOfParts>
  <Manager/>
  <Company>SSI SCHÄFER</Company>
  <LinksUpToDate>false</LinksUpToDate>
  <CharactersWithSpaces>4083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-</dc:subject>
  <dc:creator>Global Marketing</dc:creator>
  <cp:keywords>-</cp:keywords>
  <dc:description>-</dc:description>
  <cp:lastModifiedBy>Pineau Anthony</cp:lastModifiedBy>
  <cp:revision>105</cp:revision>
  <cp:lastPrinted>2023-04-19T08:20:00Z</cp:lastPrinted>
  <dcterms:created xsi:type="dcterms:W3CDTF">2019-06-04T08:29:00Z</dcterms:created>
  <dcterms:modified xsi:type="dcterms:W3CDTF">2023-04-19T08:20:00Z</dcterms:modified>
  <cp:category>Vorlage;Template</cp:category>
  <cp:contentStatus>-</cp:contentStatus>
</cp:coreProperties>
</file>