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73772931"/>
        <w:docPartObj>
          <w:docPartGallery w:val="Cover Pages"/>
          <w:docPartUnique/>
        </w:docPartObj>
      </w:sdtPr>
      <w:sdtEndPr>
        <w:rPr>
          <w:rFonts w:cs="Arial"/>
          <w:lang w:val="de-DE"/>
        </w:rPr>
      </w:sdtEndPr>
      <w:sdtContent>
        <w:p w14:paraId="33C285E8" w14:textId="77777777" w:rsidR="00C05A2D" w:rsidRPr="004620A3" w:rsidRDefault="00C05A2D" w:rsidP="00C05A2D"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6037E5E3" wp14:editId="5B7B1CCA">
                <wp:simplePos x="0" y="0"/>
                <wp:positionH relativeFrom="page">
                  <wp:posOffset>-1650023</wp:posOffset>
                </wp:positionH>
                <wp:positionV relativeFrom="page">
                  <wp:posOffset>-2292985</wp:posOffset>
                </wp:positionV>
                <wp:extent cx="11473200" cy="13604400"/>
                <wp:effectExtent l="0" t="0" r="0" b="0"/>
                <wp:wrapNone/>
                <wp:docPr id="6" name="Grafik 6" descr="Ein Bild, das drinnen, Lagerhaus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Grafik 6" descr="Ein Bild, das drinnen, Lagerhaus enthält.&#10;&#10;Automatisch generierte Beschreibung"/>
                        <pic:cNvPicPr/>
                      </pic:nvPicPr>
                      <pic:blipFill rotWithShape="1">
                        <a:blip r:embed="rId8"/>
                        <a:srcRect l="-1176" t="-7685" r="-10171" b="-4287"/>
                        <a:stretch/>
                      </pic:blipFill>
                      <pic:spPr bwMode="auto">
                        <a:xfrm>
                          <a:off x="0" y="0"/>
                          <a:ext cx="11473200" cy="1360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2E4DAD">
            <w:rPr>
              <w:noProof/>
            </w:rPr>
            <w:drawing>
              <wp:anchor distT="0" distB="0" distL="114300" distR="114300" simplePos="0" relativeHeight="251664384" behindDoc="0" locked="1" layoutInCell="1" allowOverlap="1" wp14:anchorId="1D0C5DBB" wp14:editId="7E749B6F">
                <wp:simplePos x="0" y="0"/>
                <wp:positionH relativeFrom="page">
                  <wp:posOffset>4835525</wp:posOffset>
                </wp:positionH>
                <wp:positionV relativeFrom="page">
                  <wp:posOffset>9850755</wp:posOffset>
                </wp:positionV>
                <wp:extent cx="2520000" cy="540000"/>
                <wp:effectExtent l="0" t="0" r="0" b="0"/>
                <wp:wrapNone/>
                <wp:docPr id="7" name="Bild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Bild 3"/>
                        <pic:cNvPicPr>
                          <a:picLocks noChangeAspect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0000" cy="54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897F424" w14:textId="2FF4E0B5" w:rsidR="00C05A2D" w:rsidRPr="004620A3" w:rsidRDefault="00C05A2D" w:rsidP="00C05A2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A7BDC9F" wp14:editId="09A624F6">
                    <wp:simplePos x="0" y="0"/>
                    <wp:positionH relativeFrom="column">
                      <wp:posOffset>-899795</wp:posOffset>
                    </wp:positionH>
                    <wp:positionV relativeFrom="paragraph">
                      <wp:posOffset>6314026</wp:posOffset>
                    </wp:positionV>
                    <wp:extent cx="1564755" cy="1596013"/>
                    <wp:effectExtent l="0" t="0" r="0" b="4445"/>
                    <wp:wrapNone/>
                    <wp:docPr id="9" name="Gruppieren 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564755" cy="1596013"/>
                              <a:chOff x="0" y="0"/>
                              <a:chExt cx="1564755" cy="1596013"/>
                            </a:xfrm>
                          </wpg:grpSpPr>
                          <wps:wsp>
                            <wps:cNvPr id="18" name="Rechteck 18"/>
                            <wps:cNvSpPr/>
                            <wps:spPr>
                              <a:xfrm>
                                <a:off x="1298713" y="742122"/>
                                <a:ext cx="266042" cy="2660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ED00"/>
                              </a:solidFill>
                              <a:ln w="3175">
                                <a:noFill/>
                                <a:prstDash val="solid"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Rechteck 19"/>
                            <wps:cNvSpPr/>
                            <wps:spPr>
                              <a:xfrm>
                                <a:off x="1060174" y="0"/>
                                <a:ext cx="266042" cy="2660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3175">
                                <a:noFill/>
                                <a:prstDash val="solid"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Rechteck 22"/>
                            <wps:cNvSpPr/>
                            <wps:spPr>
                              <a:xfrm>
                                <a:off x="0" y="278296"/>
                                <a:ext cx="266042" cy="2660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3175">
                                <a:noFill/>
                                <a:prstDash val="solid"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Rechteck 23"/>
                            <wps:cNvSpPr/>
                            <wps:spPr>
                              <a:xfrm>
                                <a:off x="185530" y="1060174"/>
                                <a:ext cx="535894" cy="53583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 w="3175">
                                <a:noFill/>
                                <a:prstDash val="solid"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2C754475" id="Gruppieren 9" o:spid="_x0000_s1026" style="position:absolute;margin-left:-70.85pt;margin-top:497.15pt;width:123.2pt;height:125.65pt;z-index:251662336" coordsize="15647,159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">
                    <v:rect id="Rechteck 18" o:spid="_x0000_s1027" style="position:absolute;left:12987;top:7421;width:2660;height:266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" fillcolor="#ffed00" stroked="f" strokeweight=".25pt"/>
                    <v:rect id="Rechteck 19" o:spid="_x0000_s1028" style="position:absolute;left:10601;width:2661;height:266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" fillcolor="#5a5a5a [2109]" stroked="f" strokeweight=".25pt"/>
                    <v:rect id="Rechteck 22" o:spid="_x0000_s1029" style="position:absolute;top:2782;width:2660;height:26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" fillcolor="white [3212]" stroked="f" strokeweight=".25pt"/>
                    <v:rect id="Rechteck 23" o:spid="_x0000_s1030" style="position:absolute;left:1855;top:10601;width:5359;height:53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" fillcolor="#d8d8d8 [2732]" stroked="f" strokeweight=".25pt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A717361" wp14:editId="2CB86C46">
                    <wp:simplePos x="0" y="0"/>
                    <wp:positionH relativeFrom="column">
                      <wp:posOffset>250825</wp:posOffset>
                    </wp:positionH>
                    <wp:positionV relativeFrom="paragraph">
                      <wp:posOffset>5974715</wp:posOffset>
                    </wp:positionV>
                    <wp:extent cx="6944995" cy="2159635"/>
                    <wp:effectExtent l="0" t="63500" r="1905" b="37465"/>
                    <wp:wrapNone/>
                    <wp:docPr id="10" name="Parallelogramm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944995" cy="2159635"/>
                            </a:xfrm>
                            <a:custGeom>
                              <a:avLst/>
                              <a:gdLst>
                                <a:gd name="connsiteX0" fmla="*/ 0 w 6944995"/>
                                <a:gd name="connsiteY0" fmla="*/ 2159635 h 2159635"/>
                                <a:gd name="connsiteX1" fmla="*/ 1576836 w 6944995"/>
                                <a:gd name="connsiteY1" fmla="*/ 0 h 2159635"/>
                                <a:gd name="connsiteX2" fmla="*/ 6944995 w 6944995"/>
                                <a:gd name="connsiteY2" fmla="*/ 0 h 2159635"/>
                                <a:gd name="connsiteX3" fmla="*/ 5368159 w 6944995"/>
                                <a:gd name="connsiteY3" fmla="*/ 2159635 h 2159635"/>
                                <a:gd name="connsiteX4" fmla="*/ 0 w 6944995"/>
                                <a:gd name="connsiteY4" fmla="*/ 2159635 h 2159635"/>
                                <a:gd name="connsiteX0" fmla="*/ 0 w 6944995"/>
                                <a:gd name="connsiteY0" fmla="*/ 2159635 h 2159635"/>
                                <a:gd name="connsiteX1" fmla="*/ 1576836 w 6944995"/>
                                <a:gd name="connsiteY1" fmla="*/ 0 h 2159635"/>
                                <a:gd name="connsiteX2" fmla="*/ 6944995 w 6944995"/>
                                <a:gd name="connsiteY2" fmla="*/ 0 h 2159635"/>
                                <a:gd name="connsiteX3" fmla="*/ 6944995 w 6944995"/>
                                <a:gd name="connsiteY3" fmla="*/ 2159635 h 2159635"/>
                                <a:gd name="connsiteX4" fmla="*/ 0 w 6944995"/>
                                <a:gd name="connsiteY4" fmla="*/ 2159635 h 2159635"/>
                                <a:gd name="connsiteX0" fmla="*/ 0 w 6944995"/>
                                <a:gd name="connsiteY0" fmla="*/ 2159635 h 2159635"/>
                                <a:gd name="connsiteX1" fmla="*/ 2037723 w 6944995"/>
                                <a:gd name="connsiteY1" fmla="*/ 0 h 2159635"/>
                                <a:gd name="connsiteX2" fmla="*/ 6944995 w 6944995"/>
                                <a:gd name="connsiteY2" fmla="*/ 0 h 2159635"/>
                                <a:gd name="connsiteX3" fmla="*/ 6944995 w 6944995"/>
                                <a:gd name="connsiteY3" fmla="*/ 2159635 h 2159635"/>
                                <a:gd name="connsiteX4" fmla="*/ 0 w 6944995"/>
                                <a:gd name="connsiteY4" fmla="*/ 2159635 h 2159635"/>
                                <a:gd name="connsiteX0" fmla="*/ 0 w 6944995"/>
                                <a:gd name="connsiteY0" fmla="*/ 2159635 h 2159635"/>
                                <a:gd name="connsiteX1" fmla="*/ 2240513 w 6944995"/>
                                <a:gd name="connsiteY1" fmla="*/ 0 h 2159635"/>
                                <a:gd name="connsiteX2" fmla="*/ 6944995 w 6944995"/>
                                <a:gd name="connsiteY2" fmla="*/ 0 h 2159635"/>
                                <a:gd name="connsiteX3" fmla="*/ 6944995 w 6944995"/>
                                <a:gd name="connsiteY3" fmla="*/ 2159635 h 2159635"/>
                                <a:gd name="connsiteX4" fmla="*/ 0 w 6944995"/>
                                <a:gd name="connsiteY4" fmla="*/ 2159635 h 21596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944995" h="2159635">
                                  <a:moveTo>
                                    <a:pt x="0" y="2159635"/>
                                  </a:moveTo>
                                  <a:lnTo>
                                    <a:pt x="2240513" y="0"/>
                                  </a:lnTo>
                                  <a:lnTo>
                                    <a:pt x="6944995" y="0"/>
                                  </a:lnTo>
                                  <a:lnTo>
                                    <a:pt x="6944995" y="2159635"/>
                                  </a:lnTo>
                                  <a:lnTo>
                                    <a:pt x="0" y="21596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D00">
                                <a:alpha val="90000"/>
                              </a:srgbClr>
                            </a:solidFill>
                            <a:ln w="3175">
                              <a:noFill/>
                              <a:prstDash val="solid"/>
                            </a:ln>
                            <a:effectLst>
                              <a:outerShdw blurRad="88900" dist="25400" dir="4440000" sx="97000" sy="97000" algn="t" rotWithShape="0">
                                <a:prstClr val="black">
                                  <a:alpha val="22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6CD1D40" id="Parallelogramm 10" o:spid="_x0000_s1026" style="position:absolute;margin-left:19.75pt;margin-top:470.45pt;width:546.85pt;height:170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44995,2159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" path="m,2159635l2240513,,6944995,r,2159635l,2159635xe" fillcolor="#ffed00" stroked="f" strokeweight=".25pt">
                    <v:fill opacity="59110f"/>
                    <v:stroke joinstyle="miter"/>
                    <v:shadow on="t" type="perspective" color="black" opacity="14417f" origin=",-.5" offset=".19447mm,.67822mm" matrix="63570f,,,63570f"/>
                    <v:path arrowok="t" o:connecttype="custom" o:connectlocs="0,2159635;2240513,0;6944995,0;6944995,2159635;0,2159635" o:connectangles="0,0,0,0,0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0C716F7" wp14:editId="3A1E77EC">
                    <wp:simplePos x="0" y="0"/>
                    <wp:positionH relativeFrom="column">
                      <wp:posOffset>-5685790</wp:posOffset>
                    </wp:positionH>
                    <wp:positionV relativeFrom="paragraph">
                      <wp:posOffset>5970905</wp:posOffset>
                    </wp:positionV>
                    <wp:extent cx="6944995" cy="2159635"/>
                    <wp:effectExtent l="0" t="63500" r="0" b="37465"/>
                    <wp:wrapNone/>
                    <wp:docPr id="4" name="Parallelogramm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0" y="0"/>
                              <a:ext cx="6944995" cy="2159635"/>
                            </a:xfrm>
                            <a:custGeom>
                              <a:avLst/>
                              <a:gdLst>
                                <a:gd name="connsiteX0" fmla="*/ 0 w 6944995"/>
                                <a:gd name="connsiteY0" fmla="*/ 2159635 h 2159635"/>
                                <a:gd name="connsiteX1" fmla="*/ 1576836 w 6944995"/>
                                <a:gd name="connsiteY1" fmla="*/ 0 h 2159635"/>
                                <a:gd name="connsiteX2" fmla="*/ 6944995 w 6944995"/>
                                <a:gd name="connsiteY2" fmla="*/ 0 h 2159635"/>
                                <a:gd name="connsiteX3" fmla="*/ 5368159 w 6944995"/>
                                <a:gd name="connsiteY3" fmla="*/ 2159635 h 2159635"/>
                                <a:gd name="connsiteX4" fmla="*/ 0 w 6944995"/>
                                <a:gd name="connsiteY4" fmla="*/ 2159635 h 2159635"/>
                                <a:gd name="connsiteX0" fmla="*/ 0 w 6944995"/>
                                <a:gd name="connsiteY0" fmla="*/ 2159635 h 2159635"/>
                                <a:gd name="connsiteX1" fmla="*/ 1576836 w 6944995"/>
                                <a:gd name="connsiteY1" fmla="*/ 0 h 2159635"/>
                                <a:gd name="connsiteX2" fmla="*/ 6944995 w 6944995"/>
                                <a:gd name="connsiteY2" fmla="*/ 0 h 2159635"/>
                                <a:gd name="connsiteX3" fmla="*/ 6944995 w 6944995"/>
                                <a:gd name="connsiteY3" fmla="*/ 2159635 h 2159635"/>
                                <a:gd name="connsiteX4" fmla="*/ 0 w 6944995"/>
                                <a:gd name="connsiteY4" fmla="*/ 2159635 h 2159635"/>
                                <a:gd name="connsiteX0" fmla="*/ 0 w 6944995"/>
                                <a:gd name="connsiteY0" fmla="*/ 2159635 h 2159635"/>
                                <a:gd name="connsiteX1" fmla="*/ 2037723 w 6944995"/>
                                <a:gd name="connsiteY1" fmla="*/ 0 h 2159635"/>
                                <a:gd name="connsiteX2" fmla="*/ 6944995 w 6944995"/>
                                <a:gd name="connsiteY2" fmla="*/ 0 h 2159635"/>
                                <a:gd name="connsiteX3" fmla="*/ 6944995 w 6944995"/>
                                <a:gd name="connsiteY3" fmla="*/ 2159635 h 2159635"/>
                                <a:gd name="connsiteX4" fmla="*/ 0 w 6944995"/>
                                <a:gd name="connsiteY4" fmla="*/ 2159635 h 2159635"/>
                                <a:gd name="connsiteX0" fmla="*/ 0 w 6944995"/>
                                <a:gd name="connsiteY0" fmla="*/ 2159635 h 2159635"/>
                                <a:gd name="connsiteX1" fmla="*/ 2240513 w 6944995"/>
                                <a:gd name="connsiteY1" fmla="*/ 0 h 2159635"/>
                                <a:gd name="connsiteX2" fmla="*/ 6944995 w 6944995"/>
                                <a:gd name="connsiteY2" fmla="*/ 0 h 2159635"/>
                                <a:gd name="connsiteX3" fmla="*/ 6944995 w 6944995"/>
                                <a:gd name="connsiteY3" fmla="*/ 2159635 h 2159635"/>
                                <a:gd name="connsiteX4" fmla="*/ 0 w 6944995"/>
                                <a:gd name="connsiteY4" fmla="*/ 2159635 h 21596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944995" h="2159635">
                                  <a:moveTo>
                                    <a:pt x="0" y="2159635"/>
                                  </a:moveTo>
                                  <a:lnTo>
                                    <a:pt x="2240513" y="0"/>
                                  </a:lnTo>
                                  <a:lnTo>
                                    <a:pt x="6944995" y="0"/>
                                  </a:lnTo>
                                  <a:lnTo>
                                    <a:pt x="6944995" y="2159635"/>
                                  </a:lnTo>
                                  <a:lnTo>
                                    <a:pt x="0" y="21596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D00">
                                <a:alpha val="90000"/>
                              </a:srgbClr>
                            </a:solidFill>
                            <a:ln w="3175">
                              <a:noFill/>
                              <a:prstDash val="solid"/>
                            </a:ln>
                            <a:effectLst>
                              <a:outerShdw blurRad="88900" dist="25400" dir="4440000" sx="97000" sy="97000" algn="t" rotWithShape="0">
                                <a:prstClr val="black">
                                  <a:alpha val="22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F57D66B" id="Parallelogramm 10" o:spid="_x0000_s1026" style="position:absolute;margin-left:-447.7pt;margin-top:470.15pt;width:546.85pt;height:170.05pt;rotation:18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44995,2159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" path="m,2159635l2240513,,6944995,r,2159635l,2159635xe" fillcolor="#ffed00" stroked="f" strokeweight=".25pt">
                    <v:fill opacity="59110f"/>
                    <v:stroke joinstyle="miter"/>
                    <v:shadow on="t" type="perspective" color="black" opacity="14417f" origin=",-.5" offset=".19447mm,.67822mm" matrix="63570f,,,63570f"/>
                    <v:path arrowok="t" o:connecttype="custom" o:connectlocs="0,2159635;2240513,0;6944995,0;6944995,2159635;0,2159635" o:connectangles="0,0,0,0,0"/>
                  </v:shape>
                </w:pict>
              </mc:Fallback>
            </mc:AlternateContent>
          </w:r>
        </w:p>
        <w:p w14:paraId="5764CF1D" w14:textId="087DE146" w:rsidR="00CB58F0" w:rsidRPr="001E4A41" w:rsidRDefault="00CB58F0" w:rsidP="00FE3C1E">
          <w:pPr>
            <w:rPr>
              <w:rFonts w:cs="Arial"/>
              <w:noProof/>
              <w:lang w:val="de-DE"/>
            </w:rPr>
          </w:pPr>
        </w:p>
        <w:p w14:paraId="7670F2EE" w14:textId="605D5FBC" w:rsidR="00FE3C1E" w:rsidRDefault="00C05A2D" w:rsidP="00FE3C1E">
          <w:pPr>
            <w:ind w:left="-1417" w:right="-1417"/>
            <w:rPr>
              <w:rFonts w:cs="Arial"/>
              <w:lang w:val="de-D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1B0E356" wp14:editId="3CE1FCA5">
                    <wp:simplePos x="0" y="0"/>
                    <wp:positionH relativeFrom="column">
                      <wp:posOffset>253365</wp:posOffset>
                    </wp:positionH>
                    <wp:positionV relativeFrom="paragraph">
                      <wp:posOffset>5638165</wp:posOffset>
                    </wp:positionV>
                    <wp:extent cx="10198800" cy="2160000"/>
                    <wp:effectExtent l="0" t="0" r="0" b="0"/>
                    <wp:wrapNone/>
                    <wp:docPr id="8" name="Textfeld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198800" cy="2160000"/>
                            </a:xfrm>
                            <a:prstGeom prst="parallelogram">
                              <a:avLst>
                                <a:gd name="adj" fmla="val 103850"/>
                              </a:avLst>
                            </a:prstGeom>
                            <a:noFill/>
                          </wps:spPr>
                          <wps:txbx>
                            <w:txbxContent>
                              <w:p w14:paraId="40AEF81B" w14:textId="77777777" w:rsidR="00C05A2D" w:rsidRPr="00D00E83" w:rsidRDefault="00C05A2D" w:rsidP="00C05A2D">
                                <w:pPr>
                                  <w:pStyle w:val="SSITitel"/>
                                  <w:rPr>
                                    <w:lang w:val="en-US"/>
                                  </w:rPr>
                                </w:pPr>
                                <w:r w:rsidRPr="00D00E83">
                                  <w:rPr>
                                    <w:lang w:val="en-US"/>
                                  </w:rPr>
                                  <w:t xml:space="preserve">Offer </w:t>
                                </w:r>
                              </w:p>
                              <w:p w14:paraId="1370F9FB" w14:textId="77777777" w:rsidR="00C05A2D" w:rsidRPr="00D00E83" w:rsidRDefault="00C05A2D" w:rsidP="00C05A2D">
                                <w:pPr>
                                  <w:pStyle w:val="SSITitelSubline"/>
                                  <w:rPr>
                                    <w:lang w:val="en-US"/>
                                  </w:rPr>
                                </w:pPr>
                              </w:p>
                              <w:p w14:paraId="7032C150" w14:textId="77777777" w:rsidR="00C05A2D" w:rsidRPr="00D00E83" w:rsidRDefault="00C05A2D" w:rsidP="00C05A2D">
                                <w:pPr>
                                  <w:pStyle w:val="SSITitelSubline"/>
                                  <w:rPr>
                                    <w:lang w:val="en-US"/>
                                  </w:rPr>
                                </w:pPr>
                                <w:r w:rsidRPr="00D00E83">
                                  <w:rPr>
                                    <w:lang w:val="en-US"/>
                                  </w:rPr>
                                  <w:t>Customer</w:t>
                                </w:r>
                              </w:p>
                              <w:p w14:paraId="662EFD91" w14:textId="77777777" w:rsidR="00C05A2D" w:rsidRPr="00D00E83" w:rsidRDefault="00C05A2D" w:rsidP="00C05A2D">
                                <w:pPr>
                                  <w:pStyle w:val="SSITitelSubline"/>
                                  <w:rPr>
                                    <w:lang w:val="en-US"/>
                                  </w:rPr>
                                </w:pPr>
                                <w:r w:rsidRPr="00D00E83">
                                  <w:rPr>
                                    <w:lang w:val="en-US"/>
                                  </w:rPr>
                                  <w:t>Zip code City | Country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266400" tIns="36000" rIns="266400" bIns="3429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B0E356"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Textfeld 8" o:spid="_x0000_s1026" type="#_x0000_t7" style="position:absolute;left:0;text-align:left;margin-left:19.95pt;margin-top:443.95pt;width:803.05pt;height:170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" adj="4751" filled="f" stroked="f">
                    <v:textbox inset="7.4mm,1mm,7.4mm,2.7pt">
                      <w:txbxContent>
                        <w:p w14:paraId="40AEF81B" w14:textId="77777777" w:rsidR="00C05A2D" w:rsidRPr="00D00E83" w:rsidRDefault="00C05A2D" w:rsidP="00C05A2D">
                          <w:pPr>
                            <w:pStyle w:val="SSITitel"/>
                            <w:rPr>
                              <w:lang w:val="en-US"/>
                            </w:rPr>
                          </w:pPr>
                          <w:r w:rsidRPr="00D00E83">
                            <w:rPr>
                              <w:lang w:val="en-US"/>
                            </w:rPr>
                            <w:t xml:space="preserve">Offer </w:t>
                          </w:r>
                        </w:p>
                        <w:p w14:paraId="1370F9FB" w14:textId="77777777" w:rsidR="00C05A2D" w:rsidRPr="00D00E83" w:rsidRDefault="00C05A2D" w:rsidP="00C05A2D">
                          <w:pPr>
                            <w:pStyle w:val="SSITitelSubline"/>
                            <w:rPr>
                              <w:lang w:val="en-US"/>
                            </w:rPr>
                          </w:pPr>
                        </w:p>
                        <w:p w14:paraId="7032C150" w14:textId="77777777" w:rsidR="00C05A2D" w:rsidRPr="00D00E83" w:rsidRDefault="00C05A2D" w:rsidP="00C05A2D">
                          <w:pPr>
                            <w:pStyle w:val="SSITitelSubline"/>
                            <w:rPr>
                              <w:lang w:val="en-US"/>
                            </w:rPr>
                          </w:pPr>
                          <w:r w:rsidRPr="00D00E83">
                            <w:rPr>
                              <w:lang w:val="en-US"/>
                            </w:rPr>
                            <w:t>Customer</w:t>
                          </w:r>
                        </w:p>
                        <w:p w14:paraId="662EFD91" w14:textId="77777777" w:rsidR="00C05A2D" w:rsidRPr="00D00E83" w:rsidRDefault="00C05A2D" w:rsidP="00C05A2D">
                          <w:pPr>
                            <w:pStyle w:val="SSITitelSubline"/>
                            <w:rPr>
                              <w:lang w:val="en-US"/>
                            </w:rPr>
                          </w:pPr>
                          <w:r w:rsidRPr="00D00E83">
                            <w:rPr>
                              <w:lang w:val="en-US"/>
                            </w:rPr>
                            <w:t>Zip code City | Country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E3C1E">
            <w:rPr>
              <w:rFonts w:cs="Arial"/>
              <w:lang w:val="de-DE"/>
            </w:rPr>
            <w:br w:type="page"/>
          </w:r>
        </w:p>
      </w:sdtContent>
    </w:sdt>
    <w:p w14:paraId="662481C8" w14:textId="77777777" w:rsidR="00FE3C1E" w:rsidRPr="003D4B89" w:rsidRDefault="00FE3C1E" w:rsidP="00FE3C1E">
      <w:pPr>
        <w:rPr>
          <w:rFonts w:cs="Arial"/>
          <w:lang w:val="de-DE"/>
        </w:rPr>
      </w:pPr>
    </w:p>
    <w:sdt>
      <w:sdtPr>
        <w:rPr>
          <w:rFonts w:eastAsiaTheme="minorHAnsi" w:cs="Times New Roman (Textkörper CS)"/>
          <w:b w:val="0"/>
          <w:noProof w:val="0"/>
          <w:sz w:val="20"/>
          <w:szCs w:val="22"/>
        </w:rPr>
        <w:id w:val="-1526322049"/>
        <w:docPartObj>
          <w:docPartGallery w:val="Table of Contents"/>
          <w:docPartUnique/>
        </w:docPartObj>
      </w:sdtPr>
      <w:sdtEndPr>
        <w:rPr>
          <w:rFonts w:eastAsiaTheme="minorEastAsia"/>
          <w:sz w:val="28"/>
          <w:szCs w:val="28"/>
        </w:rPr>
      </w:sdtEndPr>
      <w:sdtContent>
        <w:p w14:paraId="2193B019" w14:textId="77777777" w:rsidR="00FE3C1E" w:rsidRPr="00B45DD0" w:rsidRDefault="00FE3C1E" w:rsidP="00CB58F0">
          <w:pPr>
            <w:pStyle w:val="SSIInnerhead12pt"/>
          </w:pPr>
          <w:r w:rsidRPr="00B45DD0">
            <w:t>Inhaltsverzeichnis / Table of Contents</w:t>
          </w:r>
        </w:p>
        <w:p w14:paraId="39D76BC6" w14:textId="77777777" w:rsidR="00FE3C1E" w:rsidRPr="004675D7" w:rsidRDefault="00FE3C1E" w:rsidP="00FE3C1E"/>
        <w:p w14:paraId="184E69B7" w14:textId="77777777" w:rsidR="00FE3C1E" w:rsidRPr="00C85E3F" w:rsidRDefault="00FE3C1E" w:rsidP="00CB58F0">
          <w:pPr>
            <w:pStyle w:val="SSIInnerhead10pt"/>
          </w:pPr>
          <w:r w:rsidRPr="00C85E3F">
            <w:fldChar w:fldCharType="begin"/>
          </w:r>
          <w:r w:rsidRPr="00C85E3F">
            <w:instrText xml:space="preserve"> TOC \o "1-3" \h \z \t "Überschrift 4;4;Überschrift 5;5;Überschrift 6;6" </w:instrText>
          </w:r>
          <w:r w:rsidRPr="00C85E3F">
            <w:fldChar w:fldCharType="separate"/>
          </w:r>
          <w:hyperlink w:anchor="_Toc499710084" w:history="1">
            <w:r w:rsidRPr="00C85E3F">
              <w:rPr>
                <w:rStyle w:val="Hyperlink"/>
                <w:color w:val="000000" w:themeColor="text1"/>
                <w:u w:val="none"/>
              </w:rPr>
              <w:t>1</w:t>
            </w:r>
            <w:r w:rsidRPr="00C85E3F">
              <w:tab/>
            </w:r>
            <w:r w:rsidRPr="00C85E3F">
              <w:rPr>
                <w:rStyle w:val="Hyperlink"/>
                <w:color w:val="000000" w:themeColor="text1"/>
                <w:u w:val="none"/>
              </w:rPr>
              <w:t>Tabelle / Table</w:t>
            </w:r>
            <w:r w:rsidRPr="00C85E3F">
              <w:rPr>
                <w:webHidden/>
              </w:rPr>
              <w:tab/>
            </w:r>
            <w:r w:rsidRPr="00C85E3F">
              <w:rPr>
                <w:webHidden/>
              </w:rPr>
              <w:fldChar w:fldCharType="begin"/>
            </w:r>
            <w:r w:rsidRPr="00C85E3F">
              <w:rPr>
                <w:webHidden/>
              </w:rPr>
              <w:instrText xml:space="preserve"> PAGEREF _Toc499710084 \h </w:instrText>
            </w:r>
            <w:r w:rsidRPr="00C85E3F">
              <w:rPr>
                <w:webHidden/>
              </w:rPr>
            </w:r>
            <w:r w:rsidRPr="00C85E3F">
              <w:rPr>
                <w:webHidden/>
              </w:rPr>
              <w:fldChar w:fldCharType="separate"/>
            </w:r>
            <w:r w:rsidRPr="00C85E3F">
              <w:rPr>
                <w:webHidden/>
              </w:rPr>
              <w:t>2</w:t>
            </w:r>
            <w:r w:rsidRPr="00C85E3F">
              <w:rPr>
                <w:webHidden/>
              </w:rPr>
              <w:fldChar w:fldCharType="end"/>
            </w:r>
          </w:hyperlink>
        </w:p>
        <w:p w14:paraId="133A62B5" w14:textId="77777777" w:rsidR="00FE3C1E" w:rsidRPr="00C85E3F" w:rsidRDefault="00000000" w:rsidP="00CB58F0">
          <w:pPr>
            <w:pStyle w:val="SSIInnerhead10pt"/>
          </w:pPr>
          <w:hyperlink w:anchor="_Toc499710085" w:history="1">
            <w:r w:rsidR="00FE3C1E" w:rsidRPr="00C85E3F">
              <w:rPr>
                <w:rStyle w:val="Hyperlink"/>
                <w:color w:val="000000" w:themeColor="text1"/>
                <w:u w:val="none"/>
              </w:rPr>
              <w:t>2</w:t>
            </w:r>
            <w:r w:rsidR="00FE3C1E" w:rsidRPr="00C85E3F">
              <w:tab/>
            </w:r>
            <w:r w:rsidR="00FE3C1E" w:rsidRPr="00C85E3F">
              <w:rPr>
                <w:rStyle w:val="Hyperlink"/>
                <w:color w:val="000000" w:themeColor="text1"/>
                <w:u w:val="none"/>
              </w:rPr>
              <w:t>Überschrift 1 / Header 1</w:t>
            </w:r>
            <w:r w:rsidR="00FE3C1E" w:rsidRPr="00C85E3F">
              <w:rPr>
                <w:webHidden/>
              </w:rPr>
              <w:tab/>
            </w:r>
            <w:r w:rsidR="00FE3C1E" w:rsidRPr="00C85E3F">
              <w:rPr>
                <w:webHidden/>
              </w:rPr>
              <w:fldChar w:fldCharType="begin"/>
            </w:r>
            <w:r w:rsidR="00FE3C1E" w:rsidRPr="00C85E3F">
              <w:rPr>
                <w:webHidden/>
              </w:rPr>
              <w:instrText xml:space="preserve"> PAGEREF _Toc499710085 \h </w:instrText>
            </w:r>
            <w:r w:rsidR="00FE3C1E" w:rsidRPr="00C85E3F">
              <w:rPr>
                <w:webHidden/>
              </w:rPr>
            </w:r>
            <w:r w:rsidR="00FE3C1E" w:rsidRPr="00C85E3F">
              <w:rPr>
                <w:webHidden/>
              </w:rPr>
              <w:fldChar w:fldCharType="separate"/>
            </w:r>
            <w:r w:rsidR="00FE3C1E" w:rsidRPr="00C85E3F">
              <w:rPr>
                <w:webHidden/>
              </w:rPr>
              <w:t>2</w:t>
            </w:r>
            <w:r w:rsidR="00FE3C1E" w:rsidRPr="00C85E3F">
              <w:rPr>
                <w:webHidden/>
              </w:rPr>
              <w:fldChar w:fldCharType="end"/>
            </w:r>
          </w:hyperlink>
        </w:p>
        <w:p w14:paraId="41E96955" w14:textId="77777777" w:rsidR="00FE3C1E" w:rsidRPr="00C85E3F" w:rsidRDefault="00000000" w:rsidP="00CB58F0">
          <w:pPr>
            <w:pStyle w:val="SSIInnerhead10pt"/>
          </w:pPr>
          <w:hyperlink w:anchor="_Toc499710086" w:history="1">
            <w:r w:rsidR="00FE3C1E" w:rsidRPr="00C85E3F">
              <w:rPr>
                <w:rStyle w:val="Hyperlink"/>
                <w:color w:val="000000" w:themeColor="text1"/>
                <w:u w:val="none"/>
              </w:rPr>
              <w:t>2.1</w:t>
            </w:r>
            <w:r w:rsidR="00FE3C1E" w:rsidRPr="00C85E3F">
              <w:tab/>
            </w:r>
            <w:r w:rsidR="00FE3C1E" w:rsidRPr="00C85E3F">
              <w:rPr>
                <w:rStyle w:val="Hyperlink"/>
                <w:color w:val="000000" w:themeColor="text1"/>
                <w:u w:val="none"/>
              </w:rPr>
              <w:t>Überschrift 2 / Header 2</w:t>
            </w:r>
            <w:r w:rsidR="00FE3C1E" w:rsidRPr="00C85E3F">
              <w:rPr>
                <w:webHidden/>
              </w:rPr>
              <w:tab/>
            </w:r>
            <w:r w:rsidR="00FE3C1E" w:rsidRPr="00C85E3F">
              <w:rPr>
                <w:webHidden/>
              </w:rPr>
              <w:fldChar w:fldCharType="begin"/>
            </w:r>
            <w:r w:rsidR="00FE3C1E" w:rsidRPr="00C85E3F">
              <w:rPr>
                <w:webHidden/>
              </w:rPr>
              <w:instrText xml:space="preserve"> PAGEREF _Toc499710086 \h </w:instrText>
            </w:r>
            <w:r w:rsidR="00FE3C1E" w:rsidRPr="00C85E3F">
              <w:rPr>
                <w:webHidden/>
              </w:rPr>
            </w:r>
            <w:r w:rsidR="00FE3C1E" w:rsidRPr="00C85E3F">
              <w:rPr>
                <w:webHidden/>
              </w:rPr>
              <w:fldChar w:fldCharType="separate"/>
            </w:r>
            <w:r w:rsidR="00FE3C1E" w:rsidRPr="00C85E3F">
              <w:rPr>
                <w:webHidden/>
              </w:rPr>
              <w:t>2</w:t>
            </w:r>
            <w:r w:rsidR="00FE3C1E" w:rsidRPr="00C85E3F">
              <w:rPr>
                <w:webHidden/>
              </w:rPr>
              <w:fldChar w:fldCharType="end"/>
            </w:r>
          </w:hyperlink>
        </w:p>
        <w:p w14:paraId="327AC8D5" w14:textId="77777777" w:rsidR="00FE3C1E" w:rsidRPr="00C85E3F" w:rsidRDefault="00000000" w:rsidP="00CB58F0">
          <w:pPr>
            <w:pStyle w:val="SSIInnerhead10pt"/>
          </w:pPr>
          <w:hyperlink w:anchor="_Toc499710087" w:history="1">
            <w:r w:rsidR="00FE3C1E" w:rsidRPr="00C85E3F">
              <w:rPr>
                <w:rStyle w:val="Hyperlink"/>
                <w:color w:val="000000" w:themeColor="text1"/>
                <w:u w:val="none"/>
              </w:rPr>
              <w:t>2.1.1</w:t>
            </w:r>
            <w:r w:rsidR="00FE3C1E" w:rsidRPr="00C85E3F">
              <w:tab/>
            </w:r>
            <w:r w:rsidR="00FE3C1E" w:rsidRPr="00C85E3F">
              <w:rPr>
                <w:rStyle w:val="Hyperlink"/>
                <w:color w:val="000000" w:themeColor="text1"/>
                <w:u w:val="none"/>
              </w:rPr>
              <w:t>Überschrift 3 / Header 3</w:t>
            </w:r>
            <w:r w:rsidR="00FE3C1E" w:rsidRPr="00C85E3F">
              <w:rPr>
                <w:webHidden/>
              </w:rPr>
              <w:tab/>
            </w:r>
            <w:r w:rsidR="00FE3C1E" w:rsidRPr="00C85E3F">
              <w:rPr>
                <w:webHidden/>
              </w:rPr>
              <w:fldChar w:fldCharType="begin"/>
            </w:r>
            <w:r w:rsidR="00FE3C1E" w:rsidRPr="00C85E3F">
              <w:rPr>
                <w:webHidden/>
              </w:rPr>
              <w:instrText xml:space="preserve"> PAGEREF _Toc499710087 \h </w:instrText>
            </w:r>
            <w:r w:rsidR="00FE3C1E" w:rsidRPr="00C85E3F">
              <w:rPr>
                <w:webHidden/>
              </w:rPr>
            </w:r>
            <w:r w:rsidR="00FE3C1E" w:rsidRPr="00C85E3F">
              <w:rPr>
                <w:webHidden/>
              </w:rPr>
              <w:fldChar w:fldCharType="separate"/>
            </w:r>
            <w:r w:rsidR="00FE3C1E" w:rsidRPr="00C85E3F">
              <w:rPr>
                <w:webHidden/>
              </w:rPr>
              <w:t>2</w:t>
            </w:r>
            <w:r w:rsidR="00FE3C1E" w:rsidRPr="00C85E3F">
              <w:rPr>
                <w:webHidden/>
              </w:rPr>
              <w:fldChar w:fldCharType="end"/>
            </w:r>
          </w:hyperlink>
        </w:p>
        <w:p w14:paraId="2B775CE3" w14:textId="77777777" w:rsidR="00FE3C1E" w:rsidRPr="00C85E3F" w:rsidRDefault="00000000" w:rsidP="00CB58F0">
          <w:pPr>
            <w:pStyle w:val="SSIInnerhead10pt"/>
          </w:pPr>
          <w:hyperlink w:anchor="_Toc499710088" w:history="1">
            <w:r w:rsidR="00FE3C1E" w:rsidRPr="00C85E3F">
              <w:rPr>
                <w:rStyle w:val="Hyperlink"/>
                <w:color w:val="000000" w:themeColor="text1"/>
                <w:u w:val="none"/>
              </w:rPr>
              <w:t>2.1.1.1</w:t>
            </w:r>
            <w:r w:rsidR="00FE3C1E" w:rsidRPr="00C85E3F">
              <w:tab/>
            </w:r>
            <w:r w:rsidR="00FE3C1E" w:rsidRPr="00C85E3F">
              <w:rPr>
                <w:rStyle w:val="Hyperlink"/>
                <w:color w:val="000000" w:themeColor="text1"/>
                <w:u w:val="none"/>
              </w:rPr>
              <w:t>Überschrift 4 / Header 4</w:t>
            </w:r>
            <w:r w:rsidR="00FE3C1E" w:rsidRPr="00C85E3F">
              <w:rPr>
                <w:webHidden/>
              </w:rPr>
              <w:tab/>
            </w:r>
            <w:r w:rsidR="00FE3C1E" w:rsidRPr="00C85E3F">
              <w:rPr>
                <w:webHidden/>
              </w:rPr>
              <w:fldChar w:fldCharType="begin"/>
            </w:r>
            <w:r w:rsidR="00FE3C1E" w:rsidRPr="00C85E3F">
              <w:rPr>
                <w:webHidden/>
              </w:rPr>
              <w:instrText xml:space="preserve"> PAGEREF _Toc499710088 \h </w:instrText>
            </w:r>
            <w:r w:rsidR="00FE3C1E" w:rsidRPr="00C85E3F">
              <w:rPr>
                <w:webHidden/>
              </w:rPr>
            </w:r>
            <w:r w:rsidR="00FE3C1E" w:rsidRPr="00C85E3F">
              <w:rPr>
                <w:webHidden/>
              </w:rPr>
              <w:fldChar w:fldCharType="separate"/>
            </w:r>
            <w:r w:rsidR="00FE3C1E" w:rsidRPr="00C85E3F">
              <w:rPr>
                <w:webHidden/>
              </w:rPr>
              <w:t>2</w:t>
            </w:r>
            <w:r w:rsidR="00FE3C1E" w:rsidRPr="00C85E3F">
              <w:rPr>
                <w:webHidden/>
              </w:rPr>
              <w:fldChar w:fldCharType="end"/>
            </w:r>
          </w:hyperlink>
        </w:p>
        <w:p w14:paraId="1D332B36" w14:textId="77777777" w:rsidR="00FE3C1E" w:rsidRPr="00C85E3F" w:rsidRDefault="00000000" w:rsidP="00CB58F0">
          <w:pPr>
            <w:pStyle w:val="SSIInnerhead10pt"/>
          </w:pPr>
          <w:hyperlink w:anchor="_Toc499710089" w:history="1">
            <w:r w:rsidR="00FE3C1E" w:rsidRPr="00C85E3F">
              <w:rPr>
                <w:rStyle w:val="Hyperlink"/>
                <w:color w:val="000000" w:themeColor="text1"/>
                <w:u w:val="none"/>
              </w:rPr>
              <w:t>2.1.1.1.1</w:t>
            </w:r>
            <w:r w:rsidR="00FE3C1E" w:rsidRPr="00C85E3F">
              <w:tab/>
            </w:r>
            <w:r w:rsidR="00FE3C1E" w:rsidRPr="00C85E3F">
              <w:rPr>
                <w:rStyle w:val="Hyperlink"/>
                <w:color w:val="000000" w:themeColor="text1"/>
                <w:u w:val="none"/>
              </w:rPr>
              <w:t>Überschrift 5 / Header 5</w:t>
            </w:r>
            <w:r w:rsidR="00FE3C1E" w:rsidRPr="00C85E3F">
              <w:rPr>
                <w:webHidden/>
              </w:rPr>
              <w:tab/>
            </w:r>
            <w:r w:rsidR="00FE3C1E" w:rsidRPr="00C85E3F">
              <w:rPr>
                <w:webHidden/>
              </w:rPr>
              <w:fldChar w:fldCharType="begin"/>
            </w:r>
            <w:r w:rsidR="00FE3C1E" w:rsidRPr="00C85E3F">
              <w:rPr>
                <w:webHidden/>
              </w:rPr>
              <w:instrText xml:space="preserve"> PAGEREF _Toc499710089 \h </w:instrText>
            </w:r>
            <w:r w:rsidR="00FE3C1E" w:rsidRPr="00C85E3F">
              <w:rPr>
                <w:webHidden/>
              </w:rPr>
            </w:r>
            <w:r w:rsidR="00FE3C1E" w:rsidRPr="00C85E3F">
              <w:rPr>
                <w:webHidden/>
              </w:rPr>
              <w:fldChar w:fldCharType="separate"/>
            </w:r>
            <w:r w:rsidR="00FE3C1E" w:rsidRPr="00C85E3F">
              <w:rPr>
                <w:webHidden/>
              </w:rPr>
              <w:t>2</w:t>
            </w:r>
            <w:r w:rsidR="00FE3C1E" w:rsidRPr="00C85E3F">
              <w:rPr>
                <w:webHidden/>
              </w:rPr>
              <w:fldChar w:fldCharType="end"/>
            </w:r>
          </w:hyperlink>
        </w:p>
        <w:p w14:paraId="4F0D79AD" w14:textId="77777777" w:rsidR="00FE3C1E" w:rsidRPr="00C85E3F" w:rsidRDefault="00000000" w:rsidP="00CB58F0">
          <w:pPr>
            <w:pStyle w:val="SSIInnerhead10pt"/>
          </w:pPr>
          <w:hyperlink w:anchor="_Toc499710090" w:history="1">
            <w:r w:rsidR="00FE3C1E" w:rsidRPr="00C85E3F">
              <w:rPr>
                <w:rStyle w:val="Hyperlink"/>
                <w:color w:val="000000" w:themeColor="text1"/>
                <w:u w:val="none"/>
              </w:rPr>
              <w:t>2.1.1.1.1.1</w:t>
            </w:r>
            <w:r w:rsidR="00FE3C1E" w:rsidRPr="00C85E3F">
              <w:tab/>
            </w:r>
            <w:r w:rsidR="00FE3C1E" w:rsidRPr="00C85E3F">
              <w:rPr>
                <w:rStyle w:val="Hyperlink"/>
                <w:color w:val="000000" w:themeColor="text1"/>
                <w:u w:val="none"/>
              </w:rPr>
              <w:t>Überschrift 6 / Header 6</w:t>
            </w:r>
            <w:r w:rsidR="00FE3C1E" w:rsidRPr="00C85E3F">
              <w:rPr>
                <w:webHidden/>
              </w:rPr>
              <w:tab/>
            </w:r>
            <w:r w:rsidR="00FE3C1E" w:rsidRPr="00C85E3F">
              <w:rPr>
                <w:webHidden/>
              </w:rPr>
              <w:fldChar w:fldCharType="begin"/>
            </w:r>
            <w:r w:rsidR="00FE3C1E" w:rsidRPr="00C85E3F">
              <w:rPr>
                <w:webHidden/>
              </w:rPr>
              <w:instrText xml:space="preserve"> PAGEREF _Toc499710090 \h </w:instrText>
            </w:r>
            <w:r w:rsidR="00FE3C1E" w:rsidRPr="00C85E3F">
              <w:rPr>
                <w:webHidden/>
              </w:rPr>
            </w:r>
            <w:r w:rsidR="00FE3C1E" w:rsidRPr="00C85E3F">
              <w:rPr>
                <w:webHidden/>
              </w:rPr>
              <w:fldChar w:fldCharType="separate"/>
            </w:r>
            <w:r w:rsidR="00FE3C1E" w:rsidRPr="00C85E3F">
              <w:rPr>
                <w:webHidden/>
              </w:rPr>
              <w:t>2</w:t>
            </w:r>
            <w:r w:rsidR="00FE3C1E" w:rsidRPr="00C85E3F">
              <w:rPr>
                <w:webHidden/>
              </w:rPr>
              <w:fldChar w:fldCharType="end"/>
            </w:r>
          </w:hyperlink>
        </w:p>
        <w:p w14:paraId="5301D17D" w14:textId="77777777" w:rsidR="00FE3C1E" w:rsidRPr="00C85E3F" w:rsidRDefault="00FE3C1E" w:rsidP="00FF7775">
          <w:pPr>
            <w:pStyle w:val="SSITitleSubline"/>
          </w:pPr>
          <w:r w:rsidRPr="00C85E3F">
            <w:fldChar w:fldCharType="end"/>
          </w:r>
        </w:p>
      </w:sdtContent>
    </w:sdt>
    <w:p w14:paraId="07CE9AFB" w14:textId="77777777" w:rsidR="00FE3C1E" w:rsidRPr="007B010A" w:rsidRDefault="00FE3C1E" w:rsidP="00CB58F0">
      <w:pPr>
        <w:pStyle w:val="SSIInnerhead12pt"/>
      </w:pPr>
      <w:r>
        <w:rPr>
          <w:rFonts w:cs="Arial"/>
        </w:rPr>
        <w:br w:type="column"/>
      </w:r>
      <w:bookmarkStart w:id="0" w:name="_Toc499710084"/>
      <w:r w:rsidRPr="007B010A">
        <w:lastRenderedPageBreak/>
        <w:t>Tabelle</w:t>
      </w:r>
      <w:r>
        <w:t xml:space="preserve"> / Table</w:t>
      </w:r>
      <w:bookmarkEnd w:id="0"/>
    </w:p>
    <w:p w14:paraId="1C1C383F" w14:textId="77777777" w:rsidR="00FE3C1E" w:rsidRDefault="00FE3C1E" w:rsidP="00FE3C1E">
      <w:pPr>
        <w:rPr>
          <w:lang w:val="de-DE" w:eastAsia="x-none"/>
        </w:rPr>
      </w:pPr>
    </w:p>
    <w:tbl>
      <w:tblPr>
        <w:tblStyle w:val="SSITable"/>
        <w:tblW w:w="0" w:type="auto"/>
        <w:tblLook w:val="0420" w:firstRow="1" w:lastRow="0" w:firstColumn="0" w:lastColumn="0" w:noHBand="0" w:noVBand="1"/>
      </w:tblPr>
      <w:tblGrid>
        <w:gridCol w:w="2295"/>
        <w:gridCol w:w="2248"/>
        <w:gridCol w:w="2273"/>
        <w:gridCol w:w="2237"/>
      </w:tblGrid>
      <w:tr w:rsidR="00FE3C1E" w:rsidRPr="00297B34" w14:paraId="0E8EFF6D" w14:textId="77777777" w:rsidTr="008C79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95" w:type="dxa"/>
            <w:tcBorders>
              <w:bottom w:val="single" w:sz="4" w:space="0" w:color="A5A5A5" w:themeColor="accent3"/>
            </w:tcBorders>
          </w:tcPr>
          <w:p w14:paraId="01A6910C" w14:textId="77777777" w:rsidR="00FE3C1E" w:rsidRPr="009F22E5" w:rsidRDefault="00FE3C1E" w:rsidP="008C797B"/>
        </w:tc>
        <w:tc>
          <w:tcPr>
            <w:tcW w:w="2248" w:type="dxa"/>
            <w:tcBorders>
              <w:bottom w:val="single" w:sz="4" w:space="0" w:color="A5A5A5" w:themeColor="accent3"/>
            </w:tcBorders>
          </w:tcPr>
          <w:p w14:paraId="6E1729C3" w14:textId="77777777" w:rsidR="00FE3C1E" w:rsidRPr="009F22E5" w:rsidRDefault="00FE3C1E" w:rsidP="008C797B"/>
        </w:tc>
        <w:tc>
          <w:tcPr>
            <w:tcW w:w="2273" w:type="dxa"/>
            <w:tcBorders>
              <w:bottom w:val="single" w:sz="4" w:space="0" w:color="A5A5A5" w:themeColor="accent3"/>
            </w:tcBorders>
          </w:tcPr>
          <w:p w14:paraId="09AA04B9" w14:textId="77777777" w:rsidR="00FE3C1E" w:rsidRPr="009F22E5" w:rsidRDefault="00FE3C1E" w:rsidP="008C797B"/>
        </w:tc>
        <w:tc>
          <w:tcPr>
            <w:tcW w:w="2237" w:type="dxa"/>
            <w:tcBorders>
              <w:bottom w:val="single" w:sz="4" w:space="0" w:color="A5A5A5" w:themeColor="accent3"/>
            </w:tcBorders>
          </w:tcPr>
          <w:p w14:paraId="5A83D4FE" w14:textId="77777777" w:rsidR="00FE3C1E" w:rsidRPr="009F22E5" w:rsidRDefault="00FE3C1E" w:rsidP="008C797B"/>
        </w:tc>
      </w:tr>
      <w:tr w:rsidR="00FE3C1E" w:rsidRPr="00297B34" w14:paraId="5788113D" w14:textId="77777777" w:rsidTr="008C7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95" w:type="dxa"/>
          </w:tcPr>
          <w:p w14:paraId="1EE9A256" w14:textId="77777777" w:rsidR="00FE3C1E" w:rsidRPr="009F22E5" w:rsidRDefault="00FE3C1E" w:rsidP="008C797B"/>
        </w:tc>
        <w:tc>
          <w:tcPr>
            <w:tcW w:w="2248" w:type="dxa"/>
          </w:tcPr>
          <w:p w14:paraId="04057764" w14:textId="77777777" w:rsidR="00FE3C1E" w:rsidRPr="009F22E5" w:rsidRDefault="00FE3C1E" w:rsidP="008C797B"/>
        </w:tc>
        <w:tc>
          <w:tcPr>
            <w:tcW w:w="2273" w:type="dxa"/>
          </w:tcPr>
          <w:p w14:paraId="60C1E901" w14:textId="77777777" w:rsidR="00FE3C1E" w:rsidRPr="009F22E5" w:rsidRDefault="00FE3C1E" w:rsidP="008C797B"/>
        </w:tc>
        <w:tc>
          <w:tcPr>
            <w:tcW w:w="2237" w:type="dxa"/>
          </w:tcPr>
          <w:p w14:paraId="0A14B59D" w14:textId="77777777" w:rsidR="00FE3C1E" w:rsidRPr="009F22E5" w:rsidRDefault="00FE3C1E" w:rsidP="008C797B"/>
        </w:tc>
      </w:tr>
      <w:tr w:rsidR="00FE3C1E" w:rsidRPr="00297B34" w14:paraId="7CD5CC39" w14:textId="77777777" w:rsidTr="008C79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95" w:type="dxa"/>
          </w:tcPr>
          <w:p w14:paraId="1A0A3CC3" w14:textId="77777777" w:rsidR="00FE3C1E" w:rsidRPr="009F22E5" w:rsidRDefault="00FE3C1E" w:rsidP="008C797B"/>
        </w:tc>
        <w:tc>
          <w:tcPr>
            <w:tcW w:w="2248" w:type="dxa"/>
          </w:tcPr>
          <w:p w14:paraId="15C9B206" w14:textId="77777777" w:rsidR="00FE3C1E" w:rsidRPr="009F22E5" w:rsidRDefault="00FE3C1E" w:rsidP="008C797B"/>
        </w:tc>
        <w:tc>
          <w:tcPr>
            <w:tcW w:w="2273" w:type="dxa"/>
          </w:tcPr>
          <w:p w14:paraId="75BF57F5" w14:textId="77777777" w:rsidR="00FE3C1E" w:rsidRPr="009F22E5" w:rsidRDefault="00FE3C1E" w:rsidP="008C797B"/>
        </w:tc>
        <w:tc>
          <w:tcPr>
            <w:tcW w:w="2237" w:type="dxa"/>
          </w:tcPr>
          <w:p w14:paraId="489E52A8" w14:textId="77777777" w:rsidR="00FE3C1E" w:rsidRPr="00652C3D" w:rsidRDefault="00FE3C1E" w:rsidP="008C797B"/>
        </w:tc>
      </w:tr>
      <w:tr w:rsidR="00FE3C1E" w:rsidRPr="00297B34" w14:paraId="027FE342" w14:textId="77777777" w:rsidTr="008C7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95" w:type="dxa"/>
          </w:tcPr>
          <w:p w14:paraId="310894B4" w14:textId="77777777" w:rsidR="00FE3C1E" w:rsidRPr="009F22E5" w:rsidRDefault="00FE3C1E" w:rsidP="008C797B"/>
        </w:tc>
        <w:tc>
          <w:tcPr>
            <w:tcW w:w="2248" w:type="dxa"/>
          </w:tcPr>
          <w:p w14:paraId="313D89BE" w14:textId="77777777" w:rsidR="00FE3C1E" w:rsidRPr="009F22E5" w:rsidRDefault="00FE3C1E" w:rsidP="008C797B"/>
        </w:tc>
        <w:tc>
          <w:tcPr>
            <w:tcW w:w="2273" w:type="dxa"/>
          </w:tcPr>
          <w:p w14:paraId="20DA1B63" w14:textId="77777777" w:rsidR="00FE3C1E" w:rsidRPr="009F22E5" w:rsidRDefault="00FE3C1E" w:rsidP="008C797B"/>
        </w:tc>
        <w:tc>
          <w:tcPr>
            <w:tcW w:w="2237" w:type="dxa"/>
          </w:tcPr>
          <w:p w14:paraId="6A5964E0" w14:textId="77777777" w:rsidR="00FE3C1E" w:rsidRPr="009F22E5" w:rsidRDefault="00FE3C1E" w:rsidP="008C797B"/>
        </w:tc>
      </w:tr>
      <w:tr w:rsidR="00FE3C1E" w:rsidRPr="00297B34" w14:paraId="21497B3F" w14:textId="77777777" w:rsidTr="008C79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95" w:type="dxa"/>
          </w:tcPr>
          <w:p w14:paraId="7F3E1471" w14:textId="77777777" w:rsidR="00FE3C1E" w:rsidRPr="009F22E5" w:rsidRDefault="00FE3C1E" w:rsidP="008C797B"/>
        </w:tc>
        <w:tc>
          <w:tcPr>
            <w:tcW w:w="2248" w:type="dxa"/>
          </w:tcPr>
          <w:p w14:paraId="0BA33F79" w14:textId="77777777" w:rsidR="00FE3C1E" w:rsidRPr="009F22E5" w:rsidRDefault="00FE3C1E" w:rsidP="008C797B"/>
        </w:tc>
        <w:tc>
          <w:tcPr>
            <w:tcW w:w="2273" w:type="dxa"/>
          </w:tcPr>
          <w:p w14:paraId="10C6B849" w14:textId="77777777" w:rsidR="00FE3C1E" w:rsidRPr="009F22E5" w:rsidRDefault="00FE3C1E" w:rsidP="008C797B"/>
        </w:tc>
        <w:tc>
          <w:tcPr>
            <w:tcW w:w="2237" w:type="dxa"/>
          </w:tcPr>
          <w:p w14:paraId="32988C41" w14:textId="77777777" w:rsidR="00FE3C1E" w:rsidRPr="009F22E5" w:rsidRDefault="00FE3C1E" w:rsidP="008C797B"/>
        </w:tc>
      </w:tr>
      <w:tr w:rsidR="00FE3C1E" w:rsidRPr="00297B34" w14:paraId="758835AA" w14:textId="77777777" w:rsidTr="008C7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95" w:type="dxa"/>
          </w:tcPr>
          <w:p w14:paraId="1B09ED5D" w14:textId="77777777" w:rsidR="00FE3C1E" w:rsidRPr="009F22E5" w:rsidRDefault="00FE3C1E" w:rsidP="008C797B"/>
        </w:tc>
        <w:tc>
          <w:tcPr>
            <w:tcW w:w="2248" w:type="dxa"/>
          </w:tcPr>
          <w:p w14:paraId="66E3DB94" w14:textId="77777777" w:rsidR="00FE3C1E" w:rsidRPr="009F22E5" w:rsidRDefault="00FE3C1E" w:rsidP="008C797B"/>
        </w:tc>
        <w:tc>
          <w:tcPr>
            <w:tcW w:w="2273" w:type="dxa"/>
          </w:tcPr>
          <w:p w14:paraId="4E6BB1F4" w14:textId="77777777" w:rsidR="00FE3C1E" w:rsidRPr="009F22E5" w:rsidRDefault="00FE3C1E" w:rsidP="008C797B"/>
        </w:tc>
        <w:tc>
          <w:tcPr>
            <w:tcW w:w="2237" w:type="dxa"/>
          </w:tcPr>
          <w:p w14:paraId="1496BAC8" w14:textId="77777777" w:rsidR="00FE3C1E" w:rsidRPr="009F22E5" w:rsidRDefault="00FE3C1E" w:rsidP="008C797B"/>
        </w:tc>
      </w:tr>
    </w:tbl>
    <w:p w14:paraId="057F9EA4" w14:textId="77777777" w:rsidR="00FE3C1E" w:rsidRDefault="00FE3C1E" w:rsidP="00FE3C1E">
      <w:pPr>
        <w:rPr>
          <w:lang w:val="de-DE" w:eastAsia="x-none"/>
        </w:rPr>
      </w:pPr>
    </w:p>
    <w:p w14:paraId="0BF5B201" w14:textId="77777777" w:rsidR="00FE3C1E" w:rsidRPr="007B010A" w:rsidRDefault="00FE3C1E" w:rsidP="00CB58F0">
      <w:pPr>
        <w:pStyle w:val="SSIInnerhead12pt"/>
      </w:pPr>
      <w:bookmarkStart w:id="1" w:name="_Toc499710085"/>
      <w:r w:rsidRPr="007B010A">
        <w:t>Überschrift 1</w:t>
      </w:r>
      <w:r>
        <w:t xml:space="preserve"> / Header 1</w:t>
      </w:r>
      <w:bookmarkEnd w:id="1"/>
    </w:p>
    <w:p w14:paraId="6BBA7B38" w14:textId="77777777" w:rsidR="00FE3C1E" w:rsidRDefault="00FE3C1E" w:rsidP="00FE3C1E">
      <w:pPr>
        <w:rPr>
          <w:lang w:val="de-DE" w:eastAsia="x-none"/>
        </w:rPr>
      </w:pPr>
    </w:p>
    <w:p w14:paraId="6C160FA6" w14:textId="77777777" w:rsidR="00FE3C1E" w:rsidRPr="00FC171D" w:rsidRDefault="00FE3C1E" w:rsidP="00CB58F0">
      <w:pPr>
        <w:pStyle w:val="SSIInnerhead10pt"/>
      </w:pPr>
      <w:bookmarkStart w:id="2" w:name="_Toc499710086"/>
      <w:r w:rsidRPr="00FC171D">
        <w:t>Überschrift 2</w:t>
      </w:r>
      <w:r>
        <w:t xml:space="preserve"> / Header 2</w:t>
      </w:r>
      <w:bookmarkEnd w:id="2"/>
    </w:p>
    <w:p w14:paraId="25633A55" w14:textId="77777777" w:rsidR="00FE3C1E" w:rsidRPr="003D4B89" w:rsidRDefault="00FE3C1E" w:rsidP="00CB58F0">
      <w:pPr>
        <w:pStyle w:val="SSIInnerhead10pt"/>
        <w:rPr>
          <w:rFonts w:cs="Arial"/>
        </w:rPr>
      </w:pPr>
    </w:p>
    <w:p w14:paraId="6AC19F6D" w14:textId="77777777" w:rsidR="00FE3C1E" w:rsidRPr="003D4B89" w:rsidRDefault="00FE3C1E" w:rsidP="00CB58F0">
      <w:pPr>
        <w:pStyle w:val="SSIInnerhead10pt"/>
      </w:pPr>
      <w:bookmarkStart w:id="3" w:name="_Toc499710087"/>
      <w:r w:rsidRPr="003D4B89">
        <w:t>Überschrift 3</w:t>
      </w:r>
      <w:r>
        <w:t xml:space="preserve"> / Header 3</w:t>
      </w:r>
      <w:bookmarkEnd w:id="3"/>
    </w:p>
    <w:p w14:paraId="210DFC8E" w14:textId="77777777" w:rsidR="00FE3C1E" w:rsidRPr="003D4B89" w:rsidRDefault="00FE3C1E" w:rsidP="00CB58F0">
      <w:pPr>
        <w:pStyle w:val="SSIInnerhead10pt"/>
        <w:rPr>
          <w:rFonts w:cs="Arial"/>
        </w:rPr>
      </w:pPr>
    </w:p>
    <w:p w14:paraId="309E92E7" w14:textId="77777777" w:rsidR="00FE3C1E" w:rsidRDefault="00FE3C1E" w:rsidP="00CB58F0">
      <w:pPr>
        <w:pStyle w:val="SSIInnerhead10pt"/>
      </w:pPr>
      <w:bookmarkStart w:id="4" w:name="_Toc499710088"/>
      <w:r>
        <w:t>Überschrift 4 / Header 4</w:t>
      </w:r>
      <w:bookmarkEnd w:id="4"/>
    </w:p>
    <w:p w14:paraId="4E766E0D" w14:textId="77777777" w:rsidR="00FE3C1E" w:rsidRDefault="00FE3C1E" w:rsidP="00CB58F0">
      <w:pPr>
        <w:pStyle w:val="SSIInnerhead10pt"/>
      </w:pPr>
    </w:p>
    <w:p w14:paraId="3068C32A" w14:textId="77777777" w:rsidR="00FE3C1E" w:rsidRDefault="00FE3C1E" w:rsidP="00CB58F0">
      <w:pPr>
        <w:pStyle w:val="SSIInnerhead10pt"/>
      </w:pPr>
      <w:bookmarkStart w:id="5" w:name="_Toc499710089"/>
      <w:r>
        <w:t>Überschrift 5 / Header 5</w:t>
      </w:r>
      <w:bookmarkEnd w:id="5"/>
    </w:p>
    <w:p w14:paraId="3E13DEF3" w14:textId="77777777" w:rsidR="00FE3C1E" w:rsidRDefault="00FE3C1E" w:rsidP="00CB58F0">
      <w:pPr>
        <w:pStyle w:val="SSIInnerhead10pt"/>
      </w:pPr>
    </w:p>
    <w:p w14:paraId="1B5CEF10" w14:textId="77777777" w:rsidR="00FE3C1E" w:rsidRDefault="00FE3C1E" w:rsidP="00CB58F0">
      <w:pPr>
        <w:pStyle w:val="SSIInnerhead10pt"/>
      </w:pPr>
      <w:bookmarkStart w:id="6" w:name="_Toc499710090"/>
      <w:r w:rsidRPr="00684D69">
        <w:t>Überschrift 6</w:t>
      </w:r>
      <w:r>
        <w:t xml:space="preserve"> / Header 6</w:t>
      </w:r>
      <w:bookmarkEnd w:id="6"/>
    </w:p>
    <w:p w14:paraId="0B6CF617" w14:textId="10637F0A" w:rsidR="005F6EF3" w:rsidRPr="00FE3C1E" w:rsidRDefault="005F6EF3" w:rsidP="00FE3C1E"/>
    <w:sectPr w:rsidR="005F6EF3" w:rsidRPr="00FE3C1E" w:rsidSect="00BB08A0">
      <w:headerReference w:type="default" r:id="rId10"/>
      <w:footerReference w:type="default" r:id="rId11"/>
      <w:pgSz w:w="11907" w:h="16839" w:code="9"/>
      <w:pgMar w:top="1417" w:right="1417" w:bottom="1276" w:left="1417" w:header="1984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AB080" w14:textId="77777777" w:rsidR="0095498F" w:rsidRDefault="0095498F" w:rsidP="005B0783">
      <w:r>
        <w:separator/>
      </w:r>
    </w:p>
  </w:endnote>
  <w:endnote w:type="continuationSeparator" w:id="0">
    <w:p w14:paraId="71032701" w14:textId="77777777" w:rsidR="0095498F" w:rsidRDefault="0095498F" w:rsidP="005B07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Textkörper CS)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8F33D" w14:textId="33BEC1D2" w:rsidR="005F6EF3" w:rsidRPr="00DC7618" w:rsidRDefault="00E822F7" w:rsidP="00C85E3F">
    <w:pPr>
      <w:pStyle w:val="SSIFooter"/>
      <w:tabs>
        <w:tab w:val="clear" w:pos="9356"/>
        <w:tab w:val="right" w:pos="9072"/>
      </w:tabs>
    </w:pPr>
    <w:r w:rsidRPr="00DC7618">
      <w:rPr>
        <w:noProof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381E7606" wp14:editId="41C07F50">
              <wp:simplePos x="0" y="0"/>
              <wp:positionH relativeFrom="leftMargin">
                <wp:posOffset>824230</wp:posOffset>
              </wp:positionH>
              <wp:positionV relativeFrom="bottomMargin">
                <wp:posOffset>86360</wp:posOffset>
              </wp:positionV>
              <wp:extent cx="5626800" cy="522000"/>
              <wp:effectExtent l="0" t="0" r="0" b="0"/>
              <wp:wrapNone/>
              <wp:docPr id="30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26800" cy="522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B5A1B3" w14:textId="77777777" w:rsidR="00E822F7" w:rsidRPr="000602DA" w:rsidRDefault="00E822F7" w:rsidP="00CB58F0">
                          <w:pPr>
                            <w:pStyle w:val="SSIFooter"/>
                          </w:pPr>
                          <w:r w:rsidRPr="00210E78">
                            <w:fldChar w:fldCharType="begin"/>
                          </w:r>
                          <w:r w:rsidRPr="000602DA">
                            <w:instrText xml:space="preserve"> MERGEFIELD  cwaDocumentNumber  \* MERGEFORMAT </w:instrText>
                          </w:r>
                          <w:r w:rsidRPr="00210E78">
                            <w:fldChar w:fldCharType="separate"/>
                          </w:r>
                          <w:r w:rsidRPr="000602DA">
                            <w:rPr>
                              <w:noProof/>
                            </w:rPr>
                            <w:t>«cwaDocumentNumber»</w:t>
                          </w:r>
                          <w:r w:rsidRPr="00210E78">
                            <w:fldChar w:fldCharType="end"/>
                          </w:r>
                          <w:r w:rsidRPr="000602DA">
                            <w:t xml:space="preserve"> | Version </w:t>
                          </w:r>
                          <w:r w:rsidRPr="00210E78">
                            <w:fldChar w:fldCharType="begin"/>
                          </w:r>
                          <w:r w:rsidRPr="000602DA">
                            <w:instrText xml:space="preserve"> MERGEFIELD  cwaDocumentVersion  \* MERGEFORMAT </w:instrText>
                          </w:r>
                          <w:r w:rsidRPr="00210E78">
                            <w:fldChar w:fldCharType="separate"/>
                          </w:r>
                          <w:r w:rsidRPr="000602DA">
                            <w:rPr>
                              <w:noProof/>
                            </w:rPr>
                            <w:t>«cwaDocumentVersion»</w:t>
                          </w:r>
                          <w:r w:rsidRPr="00210E78">
                            <w:fldChar w:fldCharType="end"/>
                          </w:r>
                        </w:p>
                        <w:p w14:paraId="4B093195" w14:textId="77777777" w:rsidR="00E822F7" w:rsidRPr="000602DA" w:rsidRDefault="00E822F7" w:rsidP="00CB58F0">
                          <w:pPr>
                            <w:pStyle w:val="SSIFooter"/>
                          </w:pPr>
                          <w:r w:rsidRPr="000602DA">
                            <w:t xml:space="preserve">Classification: </w:t>
                          </w:r>
                          <w:r>
                            <w:fldChar w:fldCharType="begin"/>
                          </w:r>
                          <w:r w:rsidRPr="000602DA">
                            <w:instrText xml:space="preserve"> MERGEFIELD  de_Vertraulichkeitsstufe  \* MERGEFORMAT </w:instrText>
                          </w:r>
                          <w:r>
                            <w:fldChar w:fldCharType="separate"/>
                          </w:r>
                          <w:r w:rsidRPr="000602DA">
                            <w:rPr>
                              <w:noProof/>
                            </w:rPr>
                            <w:t>«en_Classification»</w:t>
                          </w:r>
                          <w:r>
                            <w:fldChar w:fldCharType="end"/>
                          </w:r>
                        </w:p>
                        <w:p w14:paraId="3AC00E00" w14:textId="77777777" w:rsidR="00E822F7" w:rsidRPr="000602DA" w:rsidRDefault="00E822F7" w:rsidP="00CB58F0">
                          <w:pPr>
                            <w:pStyle w:val="SSIFooter"/>
                            <w:rPr>
                              <w:noProof/>
                            </w:rPr>
                          </w:pPr>
                          <w:r w:rsidRPr="000602DA">
                            <w:rPr>
                              <w:noProof/>
                            </w:rPr>
                            <w:t>Printed copies are uncontrolled</w:t>
                          </w:r>
                        </w:p>
                        <w:p w14:paraId="74E5ECEA" w14:textId="77777777" w:rsidR="00E822F7" w:rsidRPr="000602DA" w:rsidRDefault="00E822F7" w:rsidP="00CB58F0">
                          <w:pPr>
                            <w:pStyle w:val="SSIFooter"/>
                          </w:pPr>
                          <w:r>
                            <w:fldChar w:fldCharType="begin"/>
                          </w:r>
                          <w:r w:rsidRPr="000602DA">
                            <w:instrText xml:space="preserve"> FILENAME   \* MERGEFORMAT </w:instrText>
                          </w:r>
                          <w:r>
                            <w:fldChar w:fldCharType="separate"/>
                          </w:r>
                          <w:r w:rsidRPr="000602DA">
                            <w:rPr>
                              <w:noProof/>
                            </w:rPr>
                            <w:t>File name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3600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1E7606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64.9pt;margin-top:6.8pt;width:443.05pt;height:41.1pt;z-index:2516689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" filled="f" stroked="f">
              <v:textbox inset="0,0,1mm,0">
                <w:txbxContent>
                  <w:p w14:paraId="58B5A1B3" w14:textId="77777777" w:rsidR="00E822F7" w:rsidRPr="000602DA" w:rsidRDefault="00E822F7" w:rsidP="00CB58F0">
                    <w:pPr>
                      <w:pStyle w:val="SSIFooter"/>
                    </w:pPr>
                    <w:r w:rsidRPr="00210E78">
                      <w:fldChar w:fldCharType="begin"/>
                    </w:r>
                    <w:r w:rsidRPr="000602DA">
                      <w:instrText xml:space="preserve"> MERGEFIELD  cwaDocumentNumber  \* MERGEFORMAT </w:instrText>
                    </w:r>
                    <w:r w:rsidRPr="00210E78">
                      <w:fldChar w:fldCharType="separate"/>
                    </w:r>
                    <w:r w:rsidRPr="000602DA">
                      <w:rPr>
                        <w:noProof/>
                      </w:rPr>
                      <w:t>«cwaDocumentNumber»</w:t>
                    </w:r>
                    <w:r w:rsidRPr="00210E78">
                      <w:fldChar w:fldCharType="end"/>
                    </w:r>
                    <w:r w:rsidRPr="000602DA">
                      <w:t xml:space="preserve"> | Version </w:t>
                    </w:r>
                    <w:r w:rsidRPr="00210E78">
                      <w:fldChar w:fldCharType="begin"/>
                    </w:r>
                    <w:r w:rsidRPr="000602DA">
                      <w:instrText xml:space="preserve"> MERGEFIELD  cwaDocumentVersion  \* MERGEFORMAT </w:instrText>
                    </w:r>
                    <w:r w:rsidRPr="00210E78">
                      <w:fldChar w:fldCharType="separate"/>
                    </w:r>
                    <w:r w:rsidRPr="000602DA">
                      <w:rPr>
                        <w:noProof/>
                      </w:rPr>
                      <w:t>«cwaDocumentVersion»</w:t>
                    </w:r>
                    <w:r w:rsidRPr="00210E78">
                      <w:fldChar w:fldCharType="end"/>
                    </w:r>
                  </w:p>
                  <w:p w14:paraId="4B093195" w14:textId="77777777" w:rsidR="00E822F7" w:rsidRPr="000602DA" w:rsidRDefault="00E822F7" w:rsidP="00CB58F0">
                    <w:pPr>
                      <w:pStyle w:val="SSIFooter"/>
                    </w:pPr>
                    <w:r w:rsidRPr="000602DA">
                      <w:t xml:space="preserve">Classification: </w:t>
                    </w:r>
                    <w:r>
                      <w:fldChar w:fldCharType="begin"/>
                    </w:r>
                    <w:r w:rsidRPr="000602DA">
                      <w:instrText xml:space="preserve"> MERGEFIELD  de_Vertraulichkeitsstufe  \* MERGEFORMAT </w:instrText>
                    </w:r>
                    <w:r>
                      <w:fldChar w:fldCharType="separate"/>
                    </w:r>
                    <w:r w:rsidRPr="000602DA">
                      <w:rPr>
                        <w:noProof/>
                      </w:rPr>
                      <w:t>«en_Classification»</w:t>
                    </w:r>
                    <w:r>
                      <w:fldChar w:fldCharType="end"/>
                    </w:r>
                  </w:p>
                  <w:p w14:paraId="3AC00E00" w14:textId="77777777" w:rsidR="00E822F7" w:rsidRPr="000602DA" w:rsidRDefault="00E822F7" w:rsidP="00CB58F0">
                    <w:pPr>
                      <w:pStyle w:val="SSIFooter"/>
                      <w:rPr>
                        <w:noProof/>
                      </w:rPr>
                    </w:pPr>
                    <w:r w:rsidRPr="000602DA">
                      <w:rPr>
                        <w:noProof/>
                      </w:rPr>
                      <w:t>Printed copies are uncontrolled</w:t>
                    </w:r>
                  </w:p>
                  <w:p w14:paraId="74E5ECEA" w14:textId="77777777" w:rsidR="00E822F7" w:rsidRPr="000602DA" w:rsidRDefault="00E822F7" w:rsidP="00CB58F0">
                    <w:pPr>
                      <w:pStyle w:val="SSIFooter"/>
                    </w:pPr>
                    <w:r>
                      <w:fldChar w:fldCharType="begin"/>
                    </w:r>
                    <w:r w:rsidRPr="000602DA">
                      <w:instrText xml:space="preserve"> FILENAME   \* MERGEFORMAT </w:instrText>
                    </w:r>
                    <w:r>
                      <w:fldChar w:fldCharType="separate"/>
                    </w:r>
                    <w:r w:rsidRPr="000602DA">
                      <w:rPr>
                        <w:noProof/>
                      </w:rPr>
                      <w:t>File name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C85E3F">
      <w:tab/>
    </w:r>
    <w:r w:rsidR="00DC7618" w:rsidRPr="00DC7618">
      <w:fldChar w:fldCharType="begin"/>
    </w:r>
    <w:r w:rsidR="00DC7618" w:rsidRPr="00DC7618">
      <w:instrText>PAGE  \* Arabic  \* MERGEFORMAT</w:instrText>
    </w:r>
    <w:r w:rsidR="00DC7618" w:rsidRPr="00DC7618">
      <w:fldChar w:fldCharType="separate"/>
    </w:r>
    <w:r w:rsidR="001F7B68" w:rsidRPr="001F7B68">
      <w:rPr>
        <w:noProof/>
      </w:rPr>
      <w:t>2</w:t>
    </w:r>
    <w:r w:rsidR="00DC7618" w:rsidRPr="00DC7618">
      <w:fldChar w:fldCharType="end"/>
    </w:r>
    <w:r w:rsidR="00DC7618" w:rsidRPr="00DC7618">
      <w:t>/</w:t>
    </w:r>
    <w:fldSimple w:instr="NUMPAGES  \* Arabic  \* MERGEFORMAT">
      <w:r w:rsidR="001F7B68" w:rsidRPr="001F7B68">
        <w:rPr>
          <w:noProof/>
        </w:rPr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42EFC" w14:textId="77777777" w:rsidR="0095498F" w:rsidRDefault="0095498F" w:rsidP="005B0783">
      <w:r>
        <w:separator/>
      </w:r>
    </w:p>
  </w:footnote>
  <w:footnote w:type="continuationSeparator" w:id="0">
    <w:p w14:paraId="19446702" w14:textId="77777777" w:rsidR="0095498F" w:rsidRDefault="0095498F" w:rsidP="005B07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94466" w14:textId="2ED360C4" w:rsidR="001E5516" w:rsidRPr="00A94EE8" w:rsidRDefault="00C85E3F" w:rsidP="006D4B73">
    <w:pPr>
      <w:pStyle w:val="Kopfzeile"/>
      <w:rPr>
        <w:rFonts w:cs="Arial"/>
        <w:sz w:val="14"/>
        <w:szCs w:val="14"/>
        <w:lang w:val="de-DE"/>
      </w:rPr>
    </w:pPr>
    <w:r w:rsidRPr="006E51AF">
      <w:rPr>
        <w:noProof/>
      </w:rPr>
      <mc:AlternateContent>
        <mc:Choice Requires="wps">
          <w:drawing>
            <wp:anchor distT="0" distB="0" distL="114300" distR="114300" simplePos="0" relativeHeight="251666944" behindDoc="0" locked="1" layoutInCell="1" allowOverlap="1" wp14:anchorId="7E33FD51" wp14:editId="2B89FC85">
              <wp:simplePos x="0" y="0"/>
              <wp:positionH relativeFrom="leftMargin">
                <wp:posOffset>904240</wp:posOffset>
              </wp:positionH>
              <wp:positionV relativeFrom="topMargin">
                <wp:posOffset>539115</wp:posOffset>
              </wp:positionV>
              <wp:extent cx="3926840" cy="604520"/>
              <wp:effectExtent l="0" t="0" r="0" b="5080"/>
              <wp:wrapNone/>
              <wp:docPr id="3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26840" cy="60452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headEnd/>
                        <a:tailEnd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1548877" w14:textId="77777777" w:rsidR="00C85E3F" w:rsidRDefault="00C85E3F" w:rsidP="00C85E3F">
                          <w:pPr>
                            <w:rPr>
                              <w:noProof/>
                            </w:rPr>
                          </w:pPr>
                          <w:r w:rsidRPr="00C7599F">
                            <w:rPr>
                              <w:noProof/>
                            </w:rPr>
                            <w:fldChar w:fldCharType="begin"/>
                          </w:r>
                          <w:r w:rsidRPr="00C7599F">
                            <w:rPr>
                              <w:noProof/>
                            </w:rPr>
                            <w:instrText xml:space="preserve"> MERGEFIELD  cwaDocumentType  \* MERGEFORMAT </w:instrText>
                          </w:r>
                          <w:r w:rsidRPr="00C7599F">
                            <w:rPr>
                              <w:noProof/>
                            </w:rPr>
                            <w:fldChar w:fldCharType="separate"/>
                          </w:r>
                          <w:r w:rsidRPr="00C7599F">
                            <w:rPr>
                              <w:noProof/>
                            </w:rPr>
                            <w:t>«cwaDocumentType»</w:t>
                          </w:r>
                          <w:r w:rsidRPr="00C7599F">
                            <w:rPr>
                              <w:noProof/>
                            </w:rPr>
                            <w:fldChar w:fldCharType="end"/>
                          </w:r>
                        </w:p>
                        <w:p w14:paraId="6304162B" w14:textId="77777777" w:rsidR="00C85E3F" w:rsidRPr="00C7599F" w:rsidRDefault="00000000" w:rsidP="00C85E3F">
                          <w:pPr>
                            <w:pStyle w:val="SSIInnerhead12pt"/>
                          </w:pPr>
                          <w:fldSimple w:instr=" MERGEFIELD  cwaDocumentName  \* MERGEFORMAT ">
                            <w:r w:rsidR="00C85E3F" w:rsidRPr="00C7599F">
                              <w:t>«cwaDocumentName»</w:t>
                            </w:r>
                          </w:fldSimple>
                        </w:p>
                      </w:txbxContent>
                    </wps:txbx>
                    <wps:bodyPr rot="0" vert="horz" wrap="square" lIns="0" tIns="0" rIns="3600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E33FD51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7" type="#_x0000_t202" style="position:absolute;left:0;text-align:left;margin-left:71.2pt;margin-top:42.45pt;width:309.2pt;height:47.6pt;z-index:2516669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" filled="f" stroked="f" strokeweight="1pt">
              <v:textbox inset="0,0,1mm,0">
                <w:txbxContent>
                  <w:p w14:paraId="41548877" w14:textId="77777777" w:rsidR="00C85E3F" w:rsidRDefault="00C85E3F" w:rsidP="00C85E3F">
                    <w:pPr>
                      <w:rPr>
                        <w:noProof/>
                      </w:rPr>
                    </w:pPr>
                    <w:r w:rsidRPr="00C7599F">
                      <w:rPr>
                        <w:noProof/>
                      </w:rPr>
                      <w:fldChar w:fldCharType="begin"/>
                    </w:r>
                    <w:r w:rsidRPr="00C7599F">
                      <w:rPr>
                        <w:noProof/>
                      </w:rPr>
                      <w:instrText xml:space="preserve"> MERGEFIELD  cwaDocumentType  \* MERGEFORMAT </w:instrText>
                    </w:r>
                    <w:r w:rsidRPr="00C7599F">
                      <w:rPr>
                        <w:noProof/>
                      </w:rPr>
                      <w:fldChar w:fldCharType="separate"/>
                    </w:r>
                    <w:r w:rsidRPr="00C7599F">
                      <w:rPr>
                        <w:noProof/>
                      </w:rPr>
                      <w:t>«cwaDocumentType»</w:t>
                    </w:r>
                    <w:r w:rsidRPr="00C7599F">
                      <w:rPr>
                        <w:noProof/>
                      </w:rPr>
                      <w:fldChar w:fldCharType="end"/>
                    </w:r>
                  </w:p>
                  <w:p w14:paraId="6304162B" w14:textId="77777777" w:rsidR="00C85E3F" w:rsidRPr="00C7599F" w:rsidRDefault="009E06E7" w:rsidP="00C85E3F">
                    <w:pPr>
                      <w:pStyle w:val="SSIInnerhead12pt"/>
                    </w:pPr>
                    <w:fldSimple w:instr=" MERGEFIELD  cwaDocumentName  \* MERGEFORMAT ">
                      <w:r w:rsidR="00C85E3F" w:rsidRPr="00C7599F">
                        <w:t>«cwaDocumentName»</w:t>
                      </w:r>
                    </w:fldSimple>
                  </w:p>
                </w:txbxContent>
              </v:textbox>
              <w10:wrap anchorx="margin" anchory="margin"/>
              <w10:anchorlock/>
            </v:shape>
          </w:pict>
        </mc:Fallback>
      </mc:AlternateContent>
    </w:r>
    <w:r w:rsidR="00DF520E">
      <w:rPr>
        <w:rFonts w:cs="Arial"/>
        <w:noProof/>
        <w:sz w:val="14"/>
        <w:szCs w:val="14"/>
        <w:lang w:val="de-DE"/>
      </w:rPr>
      <w:drawing>
        <wp:anchor distT="0" distB="0" distL="114300" distR="114300" simplePos="0" relativeHeight="251664896" behindDoc="0" locked="0" layoutInCell="1" allowOverlap="1" wp14:anchorId="0DFCD5AB" wp14:editId="6C112DF1">
          <wp:simplePos x="0" y="0"/>
          <wp:positionH relativeFrom="rightMargin">
            <wp:posOffset>-1800225</wp:posOffset>
          </wp:positionH>
          <wp:positionV relativeFrom="topMargin">
            <wp:posOffset>0</wp:posOffset>
          </wp:positionV>
          <wp:extent cx="2703600" cy="1260000"/>
          <wp:effectExtent l="0" t="0" r="0" b="0"/>
          <wp:wrapThrough wrapText="bothSides">
            <wp:wrapPolygon edited="0">
              <wp:start x="0" y="8492"/>
              <wp:lineTo x="0" y="18944"/>
              <wp:lineTo x="20397" y="18944"/>
              <wp:lineTo x="20397" y="8492"/>
              <wp:lineTo x="0" y="8492"/>
            </wp:wrapPolygon>
          </wp:wrapThrough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03600" cy="126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E5516" w:rsidRPr="00A94EE8">
      <w:rPr>
        <w:rFonts w:cs="Arial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5680" behindDoc="0" locked="1" layoutInCell="1" allowOverlap="0" wp14:anchorId="52AFEFD1" wp14:editId="31DE89AD">
              <wp:simplePos x="0" y="0"/>
              <wp:positionH relativeFrom="leftMargin">
                <wp:posOffset>0</wp:posOffset>
              </wp:positionH>
              <wp:positionV relativeFrom="bottomMargin">
                <wp:posOffset>71755</wp:posOffset>
              </wp:positionV>
              <wp:extent cx="720000" cy="540000"/>
              <wp:effectExtent l="0" t="0" r="4445" b="0"/>
              <wp:wrapSquare wrapText="bothSides"/>
              <wp:docPr id="1" name="Rechteck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000" cy="540000"/>
                      </a:xfrm>
                      <a:prstGeom prst="rect">
                        <a:avLst/>
                      </a:prstGeom>
                      <a:solidFill>
                        <a:srgbClr val="FFED00"/>
                      </a:solidFill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C34FA8F" id="Rechteck 1" o:spid="_x0000_s1026" style="position:absolute;margin-left:0;margin-top:5.65pt;width:56.7pt;height:42.5pt;z-index:2516556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" o:allowoverlap="f" fillcolor="#ffed00" stroked="f" strokeweight=".5pt">
              <w10:wrap type="square" anchorx="margin" anchory="margin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F42A1"/>
    <w:multiLevelType w:val="multilevel"/>
    <w:tmpl w:val="536813A0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b/>
        <w:i w:val="0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718"/>
        </w:tabs>
        <w:ind w:left="718" w:hanging="576"/>
      </w:pPr>
      <w:rPr>
        <w:i w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36717EB"/>
    <w:multiLevelType w:val="hybridMultilevel"/>
    <w:tmpl w:val="1CD6BF30"/>
    <w:lvl w:ilvl="0" w:tplc="35F2DD5E">
      <w:start w:val="1"/>
      <w:numFmt w:val="bullet"/>
      <w:pStyle w:val="SSIEnumerationLevel2"/>
      <w:lvlText w:val=""/>
      <w:lvlJc w:val="left"/>
      <w:pPr>
        <w:tabs>
          <w:tab w:val="num" w:pos="851"/>
        </w:tabs>
        <w:ind w:left="851" w:hanging="284"/>
      </w:pPr>
      <w:rPr>
        <w:rFonts w:ascii="Wingdings 2" w:hAnsi="Wingdings 2" w:hint="default"/>
        <w:b w:val="0"/>
        <w:bCs w:val="0"/>
        <w:i w:val="0"/>
        <w:iCs w:val="0"/>
        <w:color w:val="E7E6E6" w:themeColor="background2"/>
        <w:sz w:val="20"/>
        <w:szCs w:val="2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830D10"/>
    <w:multiLevelType w:val="multilevel"/>
    <w:tmpl w:val="AA2CDF9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b/>
        <w:i w:val="0"/>
      </w:rPr>
    </w:lvl>
    <w:lvl w:ilvl="1">
      <w:start w:val="1"/>
      <w:numFmt w:val="decimal"/>
      <w:lvlText w:val="%1.%2"/>
      <w:lvlJc w:val="left"/>
      <w:pPr>
        <w:tabs>
          <w:tab w:val="num" w:pos="718"/>
        </w:tabs>
        <w:ind w:left="718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5FA211E1"/>
    <w:multiLevelType w:val="hybridMultilevel"/>
    <w:tmpl w:val="C4D4B646"/>
    <w:lvl w:ilvl="0" w:tplc="6694AB08">
      <w:start w:val="1"/>
      <w:numFmt w:val="bullet"/>
      <w:pStyle w:val="SSIEnumerationLevel1"/>
      <w:lvlText w:val=""/>
      <w:lvlJc w:val="left"/>
      <w:pPr>
        <w:tabs>
          <w:tab w:val="num" w:pos="284"/>
        </w:tabs>
        <w:ind w:left="284" w:hanging="284"/>
      </w:pPr>
      <w:rPr>
        <w:rFonts w:ascii="Wingdings 2" w:hAnsi="Wingdings 2" w:hint="default"/>
        <w:sz w:val="20"/>
        <w:szCs w:val="2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1168493">
    <w:abstractNumId w:val="0"/>
  </w:num>
  <w:num w:numId="2" w16cid:durableId="126289885">
    <w:abstractNumId w:val="2"/>
  </w:num>
  <w:num w:numId="3" w16cid:durableId="1677462563">
    <w:abstractNumId w:val="0"/>
  </w:num>
  <w:num w:numId="4" w16cid:durableId="1247686943">
    <w:abstractNumId w:val="3"/>
  </w:num>
  <w:num w:numId="5" w16cid:durableId="415133116">
    <w:abstractNumId w:val="1"/>
  </w:num>
  <w:num w:numId="6" w16cid:durableId="62652938">
    <w:abstractNumId w:val="0"/>
  </w:num>
  <w:num w:numId="7" w16cid:durableId="4479491">
    <w:abstractNumId w:val="0"/>
  </w:num>
  <w:num w:numId="8" w16cid:durableId="1043863888">
    <w:abstractNumId w:val="0"/>
  </w:num>
  <w:num w:numId="9" w16cid:durableId="1330672827">
    <w:abstractNumId w:val="0"/>
  </w:num>
  <w:num w:numId="10" w16cid:durableId="885067290">
    <w:abstractNumId w:val="0"/>
  </w:num>
  <w:num w:numId="11" w16cid:durableId="1917744629">
    <w:abstractNumId w:val="0"/>
  </w:num>
  <w:num w:numId="12" w16cid:durableId="1789547259">
    <w:abstractNumId w:val="0"/>
  </w:num>
  <w:num w:numId="13" w16cid:durableId="687221033">
    <w:abstractNumId w:val="0"/>
  </w:num>
  <w:num w:numId="14" w16cid:durableId="1666663601">
    <w:abstractNumId w:val="0"/>
  </w:num>
  <w:num w:numId="15" w16cid:durableId="1495561046">
    <w:abstractNumId w:val="3"/>
  </w:num>
  <w:num w:numId="16" w16cid:durableId="1931893204">
    <w:abstractNumId w:val="1"/>
  </w:num>
  <w:num w:numId="17" w16cid:durableId="803353842">
    <w:abstractNumId w:val="0"/>
  </w:num>
  <w:num w:numId="18" w16cid:durableId="1994917015">
    <w:abstractNumId w:val="0"/>
  </w:num>
  <w:num w:numId="19" w16cid:durableId="1215654968">
    <w:abstractNumId w:val="0"/>
  </w:num>
  <w:num w:numId="20" w16cid:durableId="1782263754">
    <w:abstractNumId w:val="0"/>
  </w:num>
  <w:num w:numId="21" w16cid:durableId="1096829527">
    <w:abstractNumId w:val="0"/>
  </w:num>
  <w:num w:numId="22" w16cid:durableId="5789617">
    <w:abstractNumId w:val="0"/>
  </w:num>
  <w:num w:numId="23" w16cid:durableId="2027291112">
    <w:abstractNumId w:val="0"/>
  </w:num>
  <w:num w:numId="24" w16cid:durableId="107287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5026" w:allStyles="0" w:customStyles="1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567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278"/>
    <w:rsid w:val="000202A0"/>
    <w:rsid w:val="00021157"/>
    <w:rsid w:val="00023188"/>
    <w:rsid w:val="00025984"/>
    <w:rsid w:val="00032080"/>
    <w:rsid w:val="000602DA"/>
    <w:rsid w:val="00060A06"/>
    <w:rsid w:val="000771ED"/>
    <w:rsid w:val="000A6D75"/>
    <w:rsid w:val="000B0B41"/>
    <w:rsid w:val="000C4B39"/>
    <w:rsid w:val="000D3725"/>
    <w:rsid w:val="000D5120"/>
    <w:rsid w:val="000F45FC"/>
    <w:rsid w:val="000F669E"/>
    <w:rsid w:val="00117C0F"/>
    <w:rsid w:val="001460C3"/>
    <w:rsid w:val="00170184"/>
    <w:rsid w:val="00172671"/>
    <w:rsid w:val="001A090B"/>
    <w:rsid w:val="001B4394"/>
    <w:rsid w:val="001C399C"/>
    <w:rsid w:val="001D19E3"/>
    <w:rsid w:val="001D6C39"/>
    <w:rsid w:val="001D7F0A"/>
    <w:rsid w:val="001E4C5D"/>
    <w:rsid w:val="001E5516"/>
    <w:rsid w:val="001F30C4"/>
    <w:rsid w:val="001F7B68"/>
    <w:rsid w:val="00200484"/>
    <w:rsid w:val="00205D40"/>
    <w:rsid w:val="00210E78"/>
    <w:rsid w:val="0022652D"/>
    <w:rsid w:val="0023085A"/>
    <w:rsid w:val="00236CD0"/>
    <w:rsid w:val="00277A8C"/>
    <w:rsid w:val="00281076"/>
    <w:rsid w:val="00285EBF"/>
    <w:rsid w:val="00286C0B"/>
    <w:rsid w:val="002922E9"/>
    <w:rsid w:val="0029726F"/>
    <w:rsid w:val="002A419C"/>
    <w:rsid w:val="002B75B7"/>
    <w:rsid w:val="002C71FA"/>
    <w:rsid w:val="002D1BF1"/>
    <w:rsid w:val="00327C52"/>
    <w:rsid w:val="003368E9"/>
    <w:rsid w:val="00341D58"/>
    <w:rsid w:val="00343005"/>
    <w:rsid w:val="00357668"/>
    <w:rsid w:val="0037080B"/>
    <w:rsid w:val="00370EE9"/>
    <w:rsid w:val="00372AC8"/>
    <w:rsid w:val="00391E5D"/>
    <w:rsid w:val="003A138A"/>
    <w:rsid w:val="003A4D64"/>
    <w:rsid w:val="003D4B89"/>
    <w:rsid w:val="00403D66"/>
    <w:rsid w:val="004240C9"/>
    <w:rsid w:val="00444CA1"/>
    <w:rsid w:val="0045041E"/>
    <w:rsid w:val="00450532"/>
    <w:rsid w:val="0046138E"/>
    <w:rsid w:val="00466938"/>
    <w:rsid w:val="004675D7"/>
    <w:rsid w:val="004851DB"/>
    <w:rsid w:val="004A0763"/>
    <w:rsid w:val="004B512E"/>
    <w:rsid w:val="004C31D6"/>
    <w:rsid w:val="004C6FA5"/>
    <w:rsid w:val="004D5ECB"/>
    <w:rsid w:val="004F1C42"/>
    <w:rsid w:val="00502229"/>
    <w:rsid w:val="005034B2"/>
    <w:rsid w:val="00512278"/>
    <w:rsid w:val="00526371"/>
    <w:rsid w:val="00541E77"/>
    <w:rsid w:val="005635BB"/>
    <w:rsid w:val="00573489"/>
    <w:rsid w:val="00575E7E"/>
    <w:rsid w:val="00585237"/>
    <w:rsid w:val="00592C09"/>
    <w:rsid w:val="005A1A46"/>
    <w:rsid w:val="005A6A98"/>
    <w:rsid w:val="005B0783"/>
    <w:rsid w:val="005B1ADE"/>
    <w:rsid w:val="005D31F4"/>
    <w:rsid w:val="005D6236"/>
    <w:rsid w:val="005E0622"/>
    <w:rsid w:val="005F6EF3"/>
    <w:rsid w:val="00602DB6"/>
    <w:rsid w:val="00634D25"/>
    <w:rsid w:val="00652C3D"/>
    <w:rsid w:val="00662275"/>
    <w:rsid w:val="0067222A"/>
    <w:rsid w:val="00677950"/>
    <w:rsid w:val="00684D69"/>
    <w:rsid w:val="006A7DAC"/>
    <w:rsid w:val="006B2BCE"/>
    <w:rsid w:val="006B4D0E"/>
    <w:rsid w:val="006B72B2"/>
    <w:rsid w:val="006C0D30"/>
    <w:rsid w:val="006D4B73"/>
    <w:rsid w:val="006D6199"/>
    <w:rsid w:val="006D62E1"/>
    <w:rsid w:val="006E51AF"/>
    <w:rsid w:val="007049B3"/>
    <w:rsid w:val="00712B94"/>
    <w:rsid w:val="00727F4F"/>
    <w:rsid w:val="0074296C"/>
    <w:rsid w:val="00752FA4"/>
    <w:rsid w:val="00755EF9"/>
    <w:rsid w:val="00787A20"/>
    <w:rsid w:val="007960F5"/>
    <w:rsid w:val="007B010A"/>
    <w:rsid w:val="007B2910"/>
    <w:rsid w:val="007B440A"/>
    <w:rsid w:val="007D702F"/>
    <w:rsid w:val="007E760B"/>
    <w:rsid w:val="007F04B7"/>
    <w:rsid w:val="0081759A"/>
    <w:rsid w:val="00822882"/>
    <w:rsid w:val="0082321F"/>
    <w:rsid w:val="008330CE"/>
    <w:rsid w:val="00834C10"/>
    <w:rsid w:val="0084038E"/>
    <w:rsid w:val="00852347"/>
    <w:rsid w:val="008602BE"/>
    <w:rsid w:val="00867424"/>
    <w:rsid w:val="00872AB8"/>
    <w:rsid w:val="00881219"/>
    <w:rsid w:val="00883CB4"/>
    <w:rsid w:val="00884E2A"/>
    <w:rsid w:val="00890279"/>
    <w:rsid w:val="0089056A"/>
    <w:rsid w:val="008A2267"/>
    <w:rsid w:val="008C428B"/>
    <w:rsid w:val="008C5E8E"/>
    <w:rsid w:val="00907F65"/>
    <w:rsid w:val="009267FB"/>
    <w:rsid w:val="00934F6A"/>
    <w:rsid w:val="00935797"/>
    <w:rsid w:val="0093750C"/>
    <w:rsid w:val="009440AE"/>
    <w:rsid w:val="0095498F"/>
    <w:rsid w:val="009615B3"/>
    <w:rsid w:val="009661FA"/>
    <w:rsid w:val="0097160C"/>
    <w:rsid w:val="00976F06"/>
    <w:rsid w:val="00977A59"/>
    <w:rsid w:val="009936E5"/>
    <w:rsid w:val="00996AE7"/>
    <w:rsid w:val="009A02B8"/>
    <w:rsid w:val="009B0BD9"/>
    <w:rsid w:val="009E06E7"/>
    <w:rsid w:val="009F17C8"/>
    <w:rsid w:val="009F22E5"/>
    <w:rsid w:val="00A00E36"/>
    <w:rsid w:val="00A35DCA"/>
    <w:rsid w:val="00A47220"/>
    <w:rsid w:val="00A51AFF"/>
    <w:rsid w:val="00A56D3E"/>
    <w:rsid w:val="00A94EE8"/>
    <w:rsid w:val="00A97D73"/>
    <w:rsid w:val="00AC19C0"/>
    <w:rsid w:val="00AC4522"/>
    <w:rsid w:val="00AC7D21"/>
    <w:rsid w:val="00AD2136"/>
    <w:rsid w:val="00B0726C"/>
    <w:rsid w:val="00B13AFB"/>
    <w:rsid w:val="00B334D7"/>
    <w:rsid w:val="00B3759F"/>
    <w:rsid w:val="00B45DD0"/>
    <w:rsid w:val="00B54586"/>
    <w:rsid w:val="00BA2985"/>
    <w:rsid w:val="00BA6BAD"/>
    <w:rsid w:val="00BB08A0"/>
    <w:rsid w:val="00BB3F28"/>
    <w:rsid w:val="00BD282A"/>
    <w:rsid w:val="00BD28FF"/>
    <w:rsid w:val="00BD4107"/>
    <w:rsid w:val="00BF2F1F"/>
    <w:rsid w:val="00BF7F15"/>
    <w:rsid w:val="00C05A2D"/>
    <w:rsid w:val="00C10EA4"/>
    <w:rsid w:val="00C127B7"/>
    <w:rsid w:val="00C546DD"/>
    <w:rsid w:val="00C6424B"/>
    <w:rsid w:val="00C85E3F"/>
    <w:rsid w:val="00CA0B78"/>
    <w:rsid w:val="00CA0F6B"/>
    <w:rsid w:val="00CB58F0"/>
    <w:rsid w:val="00CC42D1"/>
    <w:rsid w:val="00CC4ACA"/>
    <w:rsid w:val="00CE6235"/>
    <w:rsid w:val="00CF2650"/>
    <w:rsid w:val="00CF402F"/>
    <w:rsid w:val="00CF40DB"/>
    <w:rsid w:val="00D11843"/>
    <w:rsid w:val="00D20F0B"/>
    <w:rsid w:val="00D23BBC"/>
    <w:rsid w:val="00D26C09"/>
    <w:rsid w:val="00D30C75"/>
    <w:rsid w:val="00D34D69"/>
    <w:rsid w:val="00D72F5D"/>
    <w:rsid w:val="00D84AEB"/>
    <w:rsid w:val="00D963D4"/>
    <w:rsid w:val="00DA367B"/>
    <w:rsid w:val="00DA59E7"/>
    <w:rsid w:val="00DB2B3C"/>
    <w:rsid w:val="00DC4745"/>
    <w:rsid w:val="00DC7618"/>
    <w:rsid w:val="00DE4F3D"/>
    <w:rsid w:val="00DF1FA5"/>
    <w:rsid w:val="00DF520E"/>
    <w:rsid w:val="00DF553A"/>
    <w:rsid w:val="00E11D9F"/>
    <w:rsid w:val="00E16EB6"/>
    <w:rsid w:val="00E255A7"/>
    <w:rsid w:val="00E338E5"/>
    <w:rsid w:val="00E43B5A"/>
    <w:rsid w:val="00E51761"/>
    <w:rsid w:val="00E62C44"/>
    <w:rsid w:val="00E64921"/>
    <w:rsid w:val="00E6741E"/>
    <w:rsid w:val="00E822F7"/>
    <w:rsid w:val="00E90DFA"/>
    <w:rsid w:val="00EA7462"/>
    <w:rsid w:val="00EB0E5B"/>
    <w:rsid w:val="00ED204A"/>
    <w:rsid w:val="00ED3B74"/>
    <w:rsid w:val="00EE4045"/>
    <w:rsid w:val="00EE7F6E"/>
    <w:rsid w:val="00EF3908"/>
    <w:rsid w:val="00F00FFE"/>
    <w:rsid w:val="00F40669"/>
    <w:rsid w:val="00F7642C"/>
    <w:rsid w:val="00F83041"/>
    <w:rsid w:val="00F8365E"/>
    <w:rsid w:val="00F9041D"/>
    <w:rsid w:val="00FA3B94"/>
    <w:rsid w:val="00FB0AFF"/>
    <w:rsid w:val="00FB1399"/>
    <w:rsid w:val="00FC171D"/>
    <w:rsid w:val="00FE3C1E"/>
    <w:rsid w:val="00FF5EE6"/>
    <w:rsid w:val="00FF7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8F6B29F"/>
  <w15:docId w15:val="{3C7703A6-BC46-45A2-9B95-DD9502CEE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21157"/>
    <w:rPr>
      <w:rFonts w:ascii="Arial" w:eastAsiaTheme="minorEastAsia" w:hAnsi="Arial"/>
      <w:sz w:val="20"/>
    </w:rPr>
  </w:style>
  <w:style w:type="paragraph" w:styleId="berschrift1">
    <w:name w:val="heading 1"/>
    <w:basedOn w:val="Standard"/>
    <w:next w:val="Standard"/>
    <w:link w:val="berschrift1Zchn"/>
    <w:qFormat/>
    <w:rsid w:val="00021157"/>
    <w:pPr>
      <w:keepNext/>
      <w:numPr>
        <w:numId w:val="24"/>
      </w:numPr>
      <w:overflowPunct w:val="0"/>
      <w:autoSpaceDE w:val="0"/>
      <w:autoSpaceDN w:val="0"/>
      <w:adjustRightInd w:val="0"/>
      <w:spacing w:after="240"/>
      <w:jc w:val="left"/>
      <w:textAlignment w:val="baseline"/>
      <w:outlineLvl w:val="0"/>
    </w:pPr>
    <w:rPr>
      <w:rFonts w:eastAsia="Times New Roman" w:cs="Times New Roman"/>
      <w:b/>
      <w:kern w:val="28"/>
      <w:sz w:val="28"/>
      <w:szCs w:val="20"/>
      <w:lang w:val="x-none" w:eastAsia="x-none"/>
    </w:rPr>
  </w:style>
  <w:style w:type="paragraph" w:styleId="berschrift2">
    <w:name w:val="heading 2"/>
    <w:basedOn w:val="Standard"/>
    <w:next w:val="Standard"/>
    <w:link w:val="berschrift2Zchn"/>
    <w:qFormat/>
    <w:rsid w:val="00021157"/>
    <w:pPr>
      <w:keepNext/>
      <w:numPr>
        <w:ilvl w:val="1"/>
        <w:numId w:val="24"/>
      </w:numPr>
      <w:overflowPunct w:val="0"/>
      <w:autoSpaceDE w:val="0"/>
      <w:autoSpaceDN w:val="0"/>
      <w:adjustRightInd w:val="0"/>
      <w:spacing w:before="240"/>
      <w:jc w:val="left"/>
      <w:textAlignment w:val="baseline"/>
      <w:outlineLvl w:val="1"/>
    </w:pPr>
    <w:rPr>
      <w:rFonts w:eastAsia="Times New Roman" w:cs="Times New Roman"/>
      <w:b/>
      <w:sz w:val="24"/>
      <w:szCs w:val="20"/>
      <w:lang w:val="de-DE" w:eastAsia="de-DE"/>
    </w:rPr>
  </w:style>
  <w:style w:type="paragraph" w:styleId="berschrift3">
    <w:name w:val="heading 3"/>
    <w:basedOn w:val="Standard"/>
    <w:next w:val="Standard"/>
    <w:link w:val="berschrift3Zchn"/>
    <w:qFormat/>
    <w:rsid w:val="00021157"/>
    <w:pPr>
      <w:keepNext/>
      <w:widowControl w:val="0"/>
      <w:numPr>
        <w:ilvl w:val="2"/>
        <w:numId w:val="24"/>
      </w:numPr>
      <w:overflowPunct w:val="0"/>
      <w:autoSpaceDE w:val="0"/>
      <w:autoSpaceDN w:val="0"/>
      <w:adjustRightInd w:val="0"/>
      <w:spacing w:before="240"/>
      <w:jc w:val="left"/>
      <w:textAlignment w:val="baseline"/>
      <w:outlineLvl w:val="2"/>
    </w:pPr>
    <w:rPr>
      <w:rFonts w:eastAsia="Times New Roman" w:cs="Times New Roman"/>
      <w:b/>
      <w:sz w:val="24"/>
      <w:szCs w:val="20"/>
      <w:lang w:val="de-DE" w:eastAsia="de-DE"/>
    </w:rPr>
  </w:style>
  <w:style w:type="paragraph" w:styleId="berschrift4">
    <w:name w:val="heading 4"/>
    <w:basedOn w:val="Standard"/>
    <w:next w:val="Standard"/>
    <w:link w:val="berschrift4Zchn"/>
    <w:qFormat/>
    <w:rsid w:val="00021157"/>
    <w:pPr>
      <w:keepNext/>
      <w:numPr>
        <w:ilvl w:val="3"/>
        <w:numId w:val="24"/>
      </w:numPr>
      <w:overflowPunct w:val="0"/>
      <w:autoSpaceDE w:val="0"/>
      <w:autoSpaceDN w:val="0"/>
      <w:adjustRightInd w:val="0"/>
      <w:spacing w:before="240"/>
      <w:jc w:val="left"/>
      <w:textAlignment w:val="baseline"/>
      <w:outlineLvl w:val="3"/>
    </w:pPr>
    <w:rPr>
      <w:rFonts w:eastAsia="Times New Roman" w:cs="Times New Roman"/>
      <w:b/>
      <w:sz w:val="24"/>
      <w:szCs w:val="20"/>
      <w:lang w:val="de-DE" w:eastAsia="de-DE"/>
    </w:rPr>
  </w:style>
  <w:style w:type="paragraph" w:styleId="berschrift5">
    <w:name w:val="heading 5"/>
    <w:basedOn w:val="Standard"/>
    <w:next w:val="Standard"/>
    <w:link w:val="berschrift5Zchn"/>
    <w:qFormat/>
    <w:rsid w:val="00021157"/>
    <w:pPr>
      <w:keepNext/>
      <w:numPr>
        <w:ilvl w:val="4"/>
        <w:numId w:val="24"/>
      </w:numPr>
      <w:overflowPunct w:val="0"/>
      <w:autoSpaceDE w:val="0"/>
      <w:autoSpaceDN w:val="0"/>
      <w:adjustRightInd w:val="0"/>
      <w:spacing w:before="240" w:after="60"/>
      <w:textAlignment w:val="baseline"/>
      <w:outlineLvl w:val="4"/>
    </w:pPr>
    <w:rPr>
      <w:rFonts w:eastAsia="Times New Roman" w:cs="Times New Roman"/>
      <w:b/>
      <w:sz w:val="24"/>
      <w:szCs w:val="20"/>
      <w:lang w:val="de-DE" w:eastAsia="de-DE"/>
    </w:rPr>
  </w:style>
  <w:style w:type="paragraph" w:styleId="berschrift6">
    <w:name w:val="heading 6"/>
    <w:basedOn w:val="Standard"/>
    <w:next w:val="Standard"/>
    <w:link w:val="berschrift6Zchn"/>
    <w:qFormat/>
    <w:rsid w:val="00021157"/>
    <w:pPr>
      <w:keepNext/>
      <w:numPr>
        <w:ilvl w:val="5"/>
        <w:numId w:val="24"/>
      </w:numPr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rFonts w:eastAsia="Times New Roman" w:cs="Times New Roman"/>
      <w:b/>
      <w:sz w:val="24"/>
      <w:szCs w:val="20"/>
      <w:lang w:val="de-DE" w:eastAsia="de-DE"/>
    </w:rPr>
  </w:style>
  <w:style w:type="paragraph" w:styleId="berschrift7">
    <w:name w:val="heading 7"/>
    <w:basedOn w:val="Standard"/>
    <w:next w:val="Standard"/>
    <w:link w:val="berschrift7Zchn"/>
    <w:qFormat/>
    <w:rsid w:val="00021157"/>
    <w:pPr>
      <w:keepNext/>
      <w:numPr>
        <w:ilvl w:val="6"/>
        <w:numId w:val="24"/>
      </w:numPr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rFonts w:eastAsia="Times New Roman" w:cs="Times New Roman"/>
      <w:szCs w:val="20"/>
      <w:lang w:val="de-DE" w:eastAsia="de-DE"/>
    </w:rPr>
  </w:style>
  <w:style w:type="paragraph" w:styleId="berschrift8">
    <w:name w:val="heading 8"/>
    <w:basedOn w:val="Standard"/>
    <w:next w:val="Standard"/>
    <w:link w:val="berschrift8Zchn"/>
    <w:qFormat/>
    <w:rsid w:val="00021157"/>
    <w:pPr>
      <w:keepNext/>
      <w:numPr>
        <w:ilvl w:val="7"/>
        <w:numId w:val="24"/>
      </w:numPr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rFonts w:eastAsia="Times New Roman" w:cs="Times New Roman"/>
      <w:i/>
      <w:szCs w:val="20"/>
      <w:lang w:val="de-DE" w:eastAsia="de-DE"/>
    </w:rPr>
  </w:style>
  <w:style w:type="paragraph" w:styleId="berschrift9">
    <w:name w:val="heading 9"/>
    <w:basedOn w:val="Standard"/>
    <w:next w:val="Standard"/>
    <w:link w:val="berschrift9Zchn"/>
    <w:qFormat/>
    <w:rsid w:val="00021157"/>
    <w:pPr>
      <w:keepNext/>
      <w:numPr>
        <w:ilvl w:val="8"/>
        <w:numId w:val="24"/>
      </w:numPr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eastAsia="Times New Roman" w:cs="Times New Roman"/>
      <w:b/>
      <w:i/>
      <w:sz w:val="18"/>
      <w:szCs w:val="20"/>
      <w:lang w:val="de-DE"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02115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21157"/>
    <w:rPr>
      <w:rFonts w:ascii="Arial" w:eastAsiaTheme="minorEastAsia" w:hAnsi="Arial"/>
      <w:sz w:val="20"/>
    </w:rPr>
  </w:style>
  <w:style w:type="paragraph" w:styleId="Fuzeile">
    <w:name w:val="footer"/>
    <w:basedOn w:val="Standard"/>
    <w:link w:val="FuzeileZchn"/>
    <w:uiPriority w:val="99"/>
    <w:unhideWhenUsed/>
    <w:rsid w:val="00021157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21157"/>
    <w:rPr>
      <w:rFonts w:ascii="Arial" w:eastAsiaTheme="minorEastAsia" w:hAnsi="Arial"/>
      <w:sz w:val="20"/>
    </w:rPr>
  </w:style>
  <w:style w:type="table" w:styleId="MittleresRaster3-Akzent6">
    <w:name w:val="Medium Grid 3 Accent 6"/>
    <w:basedOn w:val="NormaleTabelle"/>
    <w:uiPriority w:val="69"/>
    <w:semiHidden/>
    <w:unhideWhenUsed/>
    <w:rsid w:val="005B078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Tabellenraster">
    <w:name w:val="Table Grid"/>
    <w:basedOn w:val="NormaleTabelle"/>
    <w:uiPriority w:val="39"/>
    <w:rsid w:val="005B07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rsid w:val="00021157"/>
    <w:rPr>
      <w:rFonts w:ascii="Arial" w:eastAsia="Times New Roman" w:hAnsi="Arial" w:cs="Times New Roman"/>
      <w:b/>
      <w:kern w:val="28"/>
      <w:sz w:val="28"/>
      <w:szCs w:val="20"/>
      <w:lang w:val="x-none" w:eastAsia="x-none"/>
    </w:rPr>
  </w:style>
  <w:style w:type="character" w:customStyle="1" w:styleId="berschrift2Zchn">
    <w:name w:val="Überschrift 2 Zchn"/>
    <w:basedOn w:val="Absatz-Standardschriftart"/>
    <w:link w:val="berschrift2"/>
    <w:rsid w:val="00021157"/>
    <w:rPr>
      <w:rFonts w:ascii="Arial" w:eastAsia="Times New Roman" w:hAnsi="Arial" w:cs="Times New Roman"/>
      <w:b/>
      <w:sz w:val="24"/>
      <w:szCs w:val="20"/>
      <w:lang w:val="de-DE" w:eastAsia="de-DE"/>
    </w:rPr>
  </w:style>
  <w:style w:type="character" w:customStyle="1" w:styleId="berschrift3Zchn">
    <w:name w:val="Überschrift 3 Zchn"/>
    <w:basedOn w:val="Absatz-Standardschriftart"/>
    <w:link w:val="berschrift3"/>
    <w:rsid w:val="00021157"/>
    <w:rPr>
      <w:rFonts w:ascii="Arial" w:eastAsia="Times New Roman" w:hAnsi="Arial" w:cs="Times New Roman"/>
      <w:b/>
      <w:sz w:val="24"/>
      <w:szCs w:val="20"/>
      <w:lang w:val="de-DE" w:eastAsia="de-DE"/>
    </w:rPr>
  </w:style>
  <w:style w:type="character" w:customStyle="1" w:styleId="berschrift4Zchn">
    <w:name w:val="Überschrift 4 Zchn"/>
    <w:basedOn w:val="Absatz-Standardschriftart"/>
    <w:link w:val="berschrift4"/>
    <w:rsid w:val="00021157"/>
    <w:rPr>
      <w:rFonts w:ascii="Arial" w:eastAsia="Times New Roman" w:hAnsi="Arial" w:cs="Times New Roman"/>
      <w:b/>
      <w:sz w:val="24"/>
      <w:szCs w:val="20"/>
      <w:lang w:val="de-DE" w:eastAsia="de-DE"/>
    </w:rPr>
  </w:style>
  <w:style w:type="character" w:customStyle="1" w:styleId="berschrift5Zchn">
    <w:name w:val="Überschrift 5 Zchn"/>
    <w:basedOn w:val="Absatz-Standardschriftart"/>
    <w:link w:val="berschrift5"/>
    <w:rsid w:val="00021157"/>
    <w:rPr>
      <w:rFonts w:ascii="Arial" w:eastAsia="Times New Roman" w:hAnsi="Arial" w:cs="Times New Roman"/>
      <w:b/>
      <w:sz w:val="24"/>
      <w:szCs w:val="20"/>
      <w:lang w:val="de-DE" w:eastAsia="de-DE"/>
    </w:rPr>
  </w:style>
  <w:style w:type="character" w:customStyle="1" w:styleId="berschrift6Zchn">
    <w:name w:val="Überschrift 6 Zchn"/>
    <w:basedOn w:val="Absatz-Standardschriftart"/>
    <w:link w:val="berschrift6"/>
    <w:rsid w:val="00021157"/>
    <w:rPr>
      <w:rFonts w:ascii="Arial" w:eastAsia="Times New Roman" w:hAnsi="Arial" w:cs="Times New Roman"/>
      <w:b/>
      <w:sz w:val="24"/>
      <w:szCs w:val="20"/>
      <w:lang w:val="de-DE" w:eastAsia="de-DE"/>
    </w:rPr>
  </w:style>
  <w:style w:type="character" w:customStyle="1" w:styleId="berschrift7Zchn">
    <w:name w:val="Überschrift 7 Zchn"/>
    <w:basedOn w:val="Absatz-Standardschriftart"/>
    <w:link w:val="berschrift7"/>
    <w:rsid w:val="00021157"/>
    <w:rPr>
      <w:rFonts w:ascii="Arial" w:eastAsia="Times New Roman" w:hAnsi="Arial" w:cs="Times New Roman"/>
      <w:sz w:val="20"/>
      <w:szCs w:val="20"/>
      <w:lang w:val="de-DE" w:eastAsia="de-DE"/>
    </w:rPr>
  </w:style>
  <w:style w:type="character" w:customStyle="1" w:styleId="berschrift8Zchn">
    <w:name w:val="Überschrift 8 Zchn"/>
    <w:basedOn w:val="Absatz-Standardschriftart"/>
    <w:link w:val="berschrift8"/>
    <w:rsid w:val="00021157"/>
    <w:rPr>
      <w:rFonts w:ascii="Arial" w:eastAsia="Times New Roman" w:hAnsi="Arial" w:cs="Times New Roman"/>
      <w:i/>
      <w:sz w:val="20"/>
      <w:szCs w:val="20"/>
      <w:lang w:val="de-DE" w:eastAsia="de-DE"/>
    </w:rPr>
  </w:style>
  <w:style w:type="character" w:customStyle="1" w:styleId="berschrift9Zchn">
    <w:name w:val="Überschrift 9 Zchn"/>
    <w:basedOn w:val="Absatz-Standardschriftart"/>
    <w:link w:val="berschrift9"/>
    <w:rsid w:val="00021157"/>
    <w:rPr>
      <w:rFonts w:ascii="Arial" w:eastAsia="Times New Roman" w:hAnsi="Arial" w:cs="Times New Roman"/>
      <w:b/>
      <w:i/>
      <w:sz w:val="18"/>
      <w:szCs w:val="20"/>
      <w:lang w:val="de-DE"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21157"/>
    <w:rPr>
      <w:rFonts w:ascii="Lucida Grande" w:hAnsi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21157"/>
    <w:rPr>
      <w:rFonts w:ascii="Lucida Grande" w:eastAsiaTheme="minorEastAsia" w:hAnsi="Lucida Grande"/>
      <w:sz w:val="18"/>
      <w:szCs w:val="18"/>
    </w:rPr>
  </w:style>
  <w:style w:type="character" w:styleId="Platzhaltertext">
    <w:name w:val="Placeholder Text"/>
    <w:basedOn w:val="Absatz-Standardschriftart"/>
    <w:uiPriority w:val="99"/>
    <w:semiHidden/>
    <w:rsid w:val="00021157"/>
    <w:rPr>
      <w:color w:val="80808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21157"/>
    <w:pPr>
      <w:keepLines/>
      <w:numPr>
        <w:numId w:val="0"/>
      </w:numPr>
      <w:overflowPunct/>
      <w:autoSpaceDE/>
      <w:autoSpaceDN/>
      <w:adjustRightInd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45041E"/>
    <w:pPr>
      <w:tabs>
        <w:tab w:val="left" w:pos="425"/>
        <w:tab w:val="right" w:leader="dot" w:pos="9063"/>
      </w:tabs>
      <w:spacing w:before="113" w:line="385" w:lineRule="atLeast"/>
    </w:pPr>
    <w:rPr>
      <w:rFonts w:cs="Arial"/>
      <w:b/>
      <w:noProof/>
      <w:lang w:val="de-DE"/>
    </w:rPr>
  </w:style>
  <w:style w:type="paragraph" w:styleId="Verzeichnis2">
    <w:name w:val="toc 2"/>
    <w:basedOn w:val="Standard"/>
    <w:next w:val="Standard"/>
    <w:autoRedefine/>
    <w:uiPriority w:val="39"/>
    <w:unhideWhenUsed/>
    <w:rsid w:val="0045041E"/>
    <w:pPr>
      <w:tabs>
        <w:tab w:val="left" w:pos="851"/>
        <w:tab w:val="right" w:leader="dot" w:pos="9061"/>
      </w:tabs>
      <w:spacing w:line="350" w:lineRule="atLeast"/>
      <w:ind w:left="284"/>
    </w:pPr>
    <w:rPr>
      <w:b/>
    </w:rPr>
  </w:style>
  <w:style w:type="paragraph" w:styleId="Verzeichnis3">
    <w:name w:val="toc 3"/>
    <w:basedOn w:val="Standard"/>
    <w:next w:val="Standard"/>
    <w:autoRedefine/>
    <w:uiPriority w:val="39"/>
    <w:unhideWhenUsed/>
    <w:rsid w:val="0045041E"/>
    <w:pPr>
      <w:tabs>
        <w:tab w:val="left" w:pos="851"/>
        <w:tab w:val="right" w:leader="dot" w:pos="9061"/>
      </w:tabs>
      <w:spacing w:line="350" w:lineRule="atLeast"/>
      <w:ind w:left="567"/>
    </w:pPr>
    <w:rPr>
      <w:b/>
    </w:rPr>
  </w:style>
  <w:style w:type="character" w:styleId="Hyperlink">
    <w:name w:val="Hyperlink"/>
    <w:basedOn w:val="Absatz-Standardschriftart"/>
    <w:uiPriority w:val="99"/>
    <w:unhideWhenUsed/>
    <w:rsid w:val="00872AB8"/>
    <w:rPr>
      <w:color w:val="0563C1" w:themeColor="hyperlink"/>
      <w:u w:val="singl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5B1ADE"/>
    <w:rPr>
      <w:sz w:val="18"/>
      <w:szCs w:val="18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5B1ADE"/>
    <w:pPr>
      <w:spacing w:line="240" w:lineRule="auto"/>
    </w:pPr>
    <w:rPr>
      <w:sz w:val="24"/>
      <w:szCs w:val="24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5B1ADE"/>
    <w:rPr>
      <w:rFonts w:ascii="Arial" w:hAnsi="Arial"/>
      <w:sz w:val="24"/>
      <w:szCs w:val="24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5B1ADE"/>
    <w:rPr>
      <w:b/>
      <w:bCs/>
      <w:sz w:val="20"/>
      <w:szCs w:val="20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5B1ADE"/>
    <w:rPr>
      <w:rFonts w:ascii="Arial" w:hAnsi="Arial"/>
      <w:b/>
      <w:bCs/>
      <w:sz w:val="20"/>
      <w:szCs w:val="20"/>
    </w:rPr>
  </w:style>
  <w:style w:type="character" w:styleId="Seitenzahl">
    <w:name w:val="page number"/>
    <w:basedOn w:val="Absatz-Standardschriftart"/>
    <w:rsid w:val="00327C52"/>
  </w:style>
  <w:style w:type="paragraph" w:styleId="KeinLeerraum">
    <w:name w:val="No Spacing"/>
    <w:link w:val="KeinLeerraumZchn"/>
    <w:uiPriority w:val="1"/>
    <w:qFormat/>
    <w:rsid w:val="00021157"/>
    <w:pPr>
      <w:spacing w:line="240" w:lineRule="auto"/>
      <w:jc w:val="left"/>
    </w:pPr>
    <w:rPr>
      <w:rFonts w:eastAsiaTheme="minorEastAsia"/>
      <w:lang w:eastAsia="zh-CN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21157"/>
    <w:rPr>
      <w:rFonts w:eastAsiaTheme="minorEastAsia"/>
      <w:lang w:eastAsia="zh-CN"/>
    </w:rPr>
  </w:style>
  <w:style w:type="paragraph" w:styleId="Verzeichnis4">
    <w:name w:val="toc 4"/>
    <w:basedOn w:val="Standard"/>
    <w:next w:val="Standard"/>
    <w:autoRedefine/>
    <w:uiPriority w:val="39"/>
    <w:unhideWhenUsed/>
    <w:rsid w:val="0045041E"/>
    <w:pPr>
      <w:tabs>
        <w:tab w:val="left" w:pos="851"/>
        <w:tab w:val="right" w:leader="dot" w:pos="9061"/>
      </w:tabs>
      <w:spacing w:line="350" w:lineRule="atLeast"/>
      <w:ind w:left="567"/>
    </w:pPr>
    <w:rPr>
      <w:b/>
    </w:rPr>
  </w:style>
  <w:style w:type="paragraph" w:customStyle="1" w:styleId="SSISenderfield">
    <w:name w:val="SSI Sender field"/>
    <w:qFormat/>
    <w:rsid w:val="00FF7775"/>
    <w:pPr>
      <w:spacing w:line="240" w:lineRule="auto"/>
      <w:jc w:val="left"/>
    </w:pPr>
    <w:rPr>
      <w:rFonts w:ascii="Arial" w:eastAsiaTheme="minorEastAsia" w:hAnsi="Arial"/>
      <w:bCs/>
      <w:color w:val="000000" w:themeColor="text1"/>
      <w:sz w:val="14"/>
      <w:szCs w:val="20"/>
      <w:lang w:eastAsia="de-DE"/>
    </w:rPr>
  </w:style>
  <w:style w:type="paragraph" w:styleId="Verzeichnis6">
    <w:name w:val="toc 6"/>
    <w:basedOn w:val="Standard"/>
    <w:next w:val="Standard"/>
    <w:autoRedefine/>
    <w:uiPriority w:val="39"/>
    <w:unhideWhenUsed/>
    <w:rsid w:val="0045041E"/>
    <w:pPr>
      <w:tabs>
        <w:tab w:val="left" w:pos="1701"/>
        <w:tab w:val="right" w:leader="dot" w:pos="9061"/>
      </w:tabs>
      <w:spacing w:after="100" w:line="350" w:lineRule="atLeast"/>
      <w:ind w:left="567"/>
    </w:pPr>
    <w:rPr>
      <w:b/>
    </w:rPr>
  </w:style>
  <w:style w:type="paragraph" w:styleId="Verzeichnis5">
    <w:name w:val="toc 5"/>
    <w:basedOn w:val="Standard"/>
    <w:next w:val="Standard"/>
    <w:autoRedefine/>
    <w:uiPriority w:val="39"/>
    <w:unhideWhenUsed/>
    <w:rsid w:val="0045041E"/>
    <w:pPr>
      <w:tabs>
        <w:tab w:val="left" w:pos="851"/>
        <w:tab w:val="right" w:leader="dot" w:pos="9061"/>
      </w:tabs>
      <w:spacing w:line="350" w:lineRule="atLeast"/>
      <w:ind w:left="567"/>
    </w:pPr>
    <w:rPr>
      <w:b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EA7462"/>
    <w:pPr>
      <w:spacing w:after="100"/>
      <w:ind w:left="567"/>
    </w:p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EA7462"/>
    <w:pPr>
      <w:spacing w:after="100"/>
      <w:ind w:left="567"/>
    </w:p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EA7462"/>
    <w:pPr>
      <w:spacing w:after="100"/>
      <w:ind w:left="567"/>
    </w:pPr>
  </w:style>
  <w:style w:type="paragraph" w:customStyle="1" w:styleId="SSIStandard">
    <w:name w:val="SSI Standard"/>
    <w:basedOn w:val="Standard"/>
    <w:qFormat/>
    <w:rsid w:val="00FF7775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  <w:tab w:val="left" w:pos="9639"/>
      </w:tabs>
    </w:pPr>
    <w:rPr>
      <w:bCs/>
      <w:color w:val="000000" w:themeColor="text1"/>
      <w:szCs w:val="20"/>
      <w:lang w:eastAsia="de-DE"/>
    </w:rPr>
  </w:style>
  <w:style w:type="paragraph" w:customStyle="1" w:styleId="SSIEnumerationLevel1">
    <w:name w:val="SSI Enumeration Level 1"/>
    <w:basedOn w:val="SSIStandard"/>
    <w:qFormat/>
    <w:rsid w:val="00FF7775"/>
    <w:pPr>
      <w:numPr>
        <w:numId w:val="15"/>
      </w:numPr>
      <w:spacing w:after="120"/>
    </w:pPr>
    <w:rPr>
      <w:bCs w:val="0"/>
    </w:rPr>
  </w:style>
  <w:style w:type="paragraph" w:customStyle="1" w:styleId="SSIEnumerationLevel2">
    <w:name w:val="SSI Enumeration Level 2"/>
    <w:basedOn w:val="SSIStandard"/>
    <w:next w:val="SSIStandard"/>
    <w:qFormat/>
    <w:rsid w:val="00FF7775"/>
    <w:pPr>
      <w:numPr>
        <w:numId w:val="16"/>
      </w:numPr>
      <w:spacing w:after="120"/>
    </w:pPr>
    <w:rPr>
      <w:color w:val="auto"/>
    </w:rPr>
  </w:style>
  <w:style w:type="paragraph" w:customStyle="1" w:styleId="SSIImageCaption">
    <w:name w:val="SSI Image Caption"/>
    <w:basedOn w:val="SSIStandard"/>
    <w:next w:val="SSIStandard"/>
    <w:qFormat/>
    <w:rsid w:val="00FF7775"/>
    <w:rPr>
      <w:sz w:val="16"/>
    </w:rPr>
  </w:style>
  <w:style w:type="paragraph" w:customStyle="1" w:styleId="SSIFooter">
    <w:name w:val="SSI Footer"/>
    <w:next w:val="SSIStandard"/>
    <w:qFormat/>
    <w:rsid w:val="00FF7775"/>
    <w:pPr>
      <w:tabs>
        <w:tab w:val="right" w:pos="9356"/>
      </w:tabs>
      <w:jc w:val="left"/>
    </w:pPr>
    <w:rPr>
      <w:rFonts w:ascii="Arial" w:eastAsiaTheme="minorEastAsia" w:hAnsi="Arial"/>
      <w:bCs/>
      <w:color w:val="666666"/>
      <w:sz w:val="12"/>
      <w:szCs w:val="20"/>
      <w:lang w:eastAsia="de-DE"/>
    </w:rPr>
  </w:style>
  <w:style w:type="paragraph" w:customStyle="1" w:styleId="SSILetterhead">
    <w:name w:val="SSI Letterhead"/>
    <w:next w:val="Standard"/>
    <w:qFormat/>
    <w:rsid w:val="00FF7775"/>
    <w:rPr>
      <w:rFonts w:ascii="Arial" w:eastAsiaTheme="minorEastAsia" w:hAnsi="Arial"/>
      <w:b/>
      <w:bCs/>
      <w:color w:val="000000" w:themeColor="text1"/>
      <w:sz w:val="20"/>
      <w:szCs w:val="20"/>
      <w:lang w:eastAsia="de-DE"/>
    </w:rPr>
  </w:style>
  <w:style w:type="paragraph" w:customStyle="1" w:styleId="SSILetterText">
    <w:name w:val="SSI Letter Text"/>
    <w:basedOn w:val="Standard"/>
    <w:qFormat/>
    <w:rsid w:val="00FF7775"/>
    <w:pPr>
      <w:tabs>
        <w:tab w:val="left" w:pos="851"/>
        <w:tab w:val="left" w:pos="1701"/>
        <w:tab w:val="left" w:pos="2552"/>
        <w:tab w:val="left" w:pos="3402"/>
        <w:tab w:val="left" w:pos="4253"/>
        <w:tab w:val="left" w:pos="5103"/>
        <w:tab w:val="left" w:pos="5954"/>
        <w:tab w:val="left" w:pos="6804"/>
        <w:tab w:val="left" w:pos="7655"/>
      </w:tabs>
    </w:pPr>
    <w:rPr>
      <w:bCs/>
      <w:color w:val="000000" w:themeColor="text1"/>
      <w:szCs w:val="20"/>
      <w:lang w:eastAsia="de-DE"/>
    </w:rPr>
  </w:style>
  <w:style w:type="paragraph" w:customStyle="1" w:styleId="SSILetterFooter">
    <w:name w:val="SSI Letter Footer"/>
    <w:qFormat/>
    <w:rsid w:val="00FF7775"/>
    <w:pPr>
      <w:spacing w:line="240" w:lineRule="auto"/>
      <w:jc w:val="left"/>
    </w:pPr>
    <w:rPr>
      <w:rFonts w:ascii="Arial" w:eastAsiaTheme="minorEastAsia" w:hAnsi="Arial"/>
      <w:bCs/>
      <w:sz w:val="18"/>
      <w:szCs w:val="20"/>
      <w:lang w:eastAsia="de-DE"/>
    </w:rPr>
  </w:style>
  <w:style w:type="paragraph" w:customStyle="1" w:styleId="SSIInnerhead10pt">
    <w:name w:val="SSI Innerhead 10 pt"/>
    <w:basedOn w:val="SSIStandard"/>
    <w:next w:val="SSIStandard"/>
    <w:qFormat/>
    <w:rsid w:val="00FF7775"/>
    <w:pPr>
      <w:keepNext/>
      <w:jc w:val="left"/>
    </w:pPr>
    <w:rPr>
      <w:b/>
    </w:rPr>
  </w:style>
  <w:style w:type="paragraph" w:customStyle="1" w:styleId="SSIInnerhead12pt">
    <w:name w:val="SSI Innerhead 12 pt"/>
    <w:basedOn w:val="SSIStandard"/>
    <w:next w:val="SSIStandard"/>
    <w:qFormat/>
    <w:rsid w:val="00FF7775"/>
    <w:pPr>
      <w:jc w:val="left"/>
    </w:pPr>
    <w:rPr>
      <w:b/>
      <w:noProof/>
      <w:sz w:val="24"/>
    </w:rPr>
  </w:style>
  <w:style w:type="paragraph" w:customStyle="1" w:styleId="SSITableText">
    <w:name w:val="SSI Table Text"/>
    <w:basedOn w:val="SSIStandard"/>
    <w:next w:val="SSIStandard"/>
    <w:rsid w:val="00FF7775"/>
    <w:pPr>
      <w:jc w:val="left"/>
    </w:pPr>
    <w:rPr>
      <w:bCs w:val="0"/>
    </w:rPr>
  </w:style>
  <w:style w:type="paragraph" w:customStyle="1" w:styleId="SSITitle">
    <w:name w:val="SSI Title"/>
    <w:qFormat/>
    <w:rsid w:val="00FF7775"/>
    <w:pPr>
      <w:jc w:val="left"/>
    </w:pPr>
    <w:rPr>
      <w:rFonts w:ascii="Arial" w:eastAsiaTheme="minorEastAsia" w:hAnsi="Arial" w:cs="Times New Roman (Textkörper CS)"/>
      <w:b/>
      <w:bCs/>
      <w:caps/>
      <w:color w:val="000000" w:themeColor="text1"/>
      <w:sz w:val="52"/>
      <w:szCs w:val="52"/>
      <w:lang w:eastAsia="de-DE"/>
    </w:rPr>
  </w:style>
  <w:style w:type="table" w:customStyle="1" w:styleId="SSITable">
    <w:name w:val="SSI_Table"/>
    <w:basedOn w:val="NormaleTabelle"/>
    <w:uiPriority w:val="99"/>
    <w:rsid w:val="00FE3C1E"/>
    <w:pPr>
      <w:jc w:val="left"/>
    </w:pPr>
    <w:rPr>
      <w:rFonts w:ascii="Arial" w:eastAsia="Times New Roman" w:hAnsi="Arial" w:cs="Times New Roman"/>
      <w:sz w:val="20"/>
      <w:szCs w:val="20"/>
      <w:lang w:val="de-AT" w:eastAsia="de-AT"/>
    </w:rPr>
    <w:tblPr>
      <w:tblStyleRowBandSize w:val="1"/>
      <w:tblStyleColBandSize w:val="1"/>
      <w:tblBorders>
        <w:top w:val="single" w:sz="4" w:space="0" w:color="44546A" w:themeColor="text2"/>
        <w:left w:val="single" w:sz="4" w:space="0" w:color="44546A" w:themeColor="text2"/>
        <w:bottom w:val="single" w:sz="4" w:space="0" w:color="44546A" w:themeColor="text2"/>
        <w:right w:val="single" w:sz="4" w:space="0" w:color="44546A" w:themeColor="text2"/>
        <w:insideH w:val="single" w:sz="4" w:space="0" w:color="44546A" w:themeColor="text2"/>
        <w:insideV w:val="single" w:sz="4" w:space="0" w:color="44546A" w:themeColor="text2"/>
      </w:tblBorders>
      <w:tblCellMar>
        <w:top w:w="57" w:type="dxa"/>
        <w:bottom w:w="57" w:type="dxa"/>
      </w:tblCellMar>
    </w:tblPr>
    <w:tcPr>
      <w:shd w:val="clear" w:color="auto" w:fill="E6E6E6"/>
      <w:vAlign w:val="center"/>
    </w:tcPr>
    <w:tblStylePr w:type="firstRow">
      <w:rPr>
        <w:b/>
        <w:bCs/>
        <w:i w:val="0"/>
        <w:iCs w:val="0"/>
        <w:color w:val="000000" w:themeColor="text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  <w:tl2br w:val="nil"/>
          <w:tr2bl w:val="nil"/>
        </w:tcBorders>
        <w:shd w:val="clear" w:color="auto" w:fill="FFED00"/>
      </w:tcPr>
    </w:tblStylePr>
    <w:tblStylePr w:type="lastRow">
      <w:rPr>
        <w:b/>
        <w:bCs/>
        <w:i w:val="0"/>
        <w:iCs w:val="0"/>
        <w:color w:val="000000" w:themeColor="text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  <w:tl2br w:val="nil"/>
          <w:tr2bl w:val="nil"/>
        </w:tcBorders>
        <w:shd w:val="clear" w:color="auto" w:fill="FFED00"/>
      </w:tcPr>
    </w:tblStylePr>
    <w:tblStylePr w:type="firstCol">
      <w:rPr>
        <w:b/>
        <w:bCs/>
        <w:i w:val="0"/>
        <w:iCs w:val="0"/>
        <w:color w:val="000000" w:themeColor="text1"/>
      </w:rPr>
      <w:tblPr/>
      <w:tcPr>
        <w:tcBorders>
          <w:top w:val="single" w:sz="4" w:space="0" w:color="44546A" w:themeColor="text2"/>
          <w:left w:val="single" w:sz="4" w:space="0" w:color="44546A" w:themeColor="text2"/>
          <w:bottom w:val="single" w:sz="4" w:space="0" w:color="44546A" w:themeColor="text2"/>
          <w:right w:val="single" w:sz="4" w:space="0" w:color="44546A" w:themeColor="text2"/>
          <w:insideH w:val="nil"/>
          <w:insideV w:val="nil"/>
          <w:tl2br w:val="nil"/>
          <w:tr2bl w:val="nil"/>
        </w:tcBorders>
        <w:shd w:val="clear" w:color="auto" w:fill="8496B0" w:themeFill="text2" w:themeFillTint="99"/>
      </w:tcPr>
    </w:tblStylePr>
    <w:tblStylePr w:type="lastCol">
      <w:rPr>
        <w:b/>
        <w:bCs/>
        <w:i w:val="0"/>
        <w:iCs w:val="0"/>
        <w:color w:val="000000" w:themeColor="text1"/>
      </w:rPr>
      <w:tblPr/>
      <w:tcPr>
        <w:tcBorders>
          <w:top w:val="single" w:sz="4" w:space="0" w:color="44546A" w:themeColor="text2"/>
          <w:left w:val="single" w:sz="4" w:space="0" w:color="44546A" w:themeColor="text2"/>
          <w:bottom w:val="single" w:sz="4" w:space="0" w:color="44546A" w:themeColor="text2"/>
          <w:right w:val="single" w:sz="4" w:space="0" w:color="44546A" w:themeColor="text2"/>
          <w:insideH w:val="nil"/>
          <w:insideV w:val="nil"/>
          <w:tl2br w:val="nil"/>
          <w:tr2bl w:val="nil"/>
        </w:tcBorders>
        <w:shd w:val="clear" w:color="auto" w:fill="8496B0" w:themeFill="text2" w:themeFillTint="99"/>
      </w:tcPr>
    </w:tblStylePr>
    <w:tblStylePr w:type="band1Vert"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band2Vert"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band1Horz"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  <w:tl2br w:val="nil"/>
          <w:tr2bl w:val="nil"/>
        </w:tcBorders>
        <w:shd w:val="clear" w:color="auto" w:fill="E6E6E6"/>
      </w:tcPr>
    </w:tblStylePr>
    <w:tblStylePr w:type="band2Horz"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  <w:tl2br w:val="nil"/>
          <w:tr2bl w:val="nil"/>
        </w:tcBorders>
        <w:shd w:val="clear" w:color="auto" w:fill="FFFFFF" w:themeFill="background1"/>
      </w:tcPr>
    </w:tblStylePr>
  </w:style>
  <w:style w:type="paragraph" w:customStyle="1" w:styleId="SSITitleSubline">
    <w:name w:val="SSI Title Subline"/>
    <w:next w:val="SSIStandard"/>
    <w:qFormat/>
    <w:rsid w:val="00FF7775"/>
    <w:pPr>
      <w:jc w:val="left"/>
    </w:pPr>
    <w:rPr>
      <w:rFonts w:ascii="Arial" w:eastAsiaTheme="minorEastAsia" w:hAnsi="Arial" w:cs="Times New Roman (Textkörper CS)"/>
      <w:bCs/>
      <w:color w:val="000000" w:themeColor="text1"/>
      <w:sz w:val="28"/>
      <w:szCs w:val="28"/>
      <w:lang w:eastAsia="de-DE"/>
    </w:rPr>
  </w:style>
  <w:style w:type="paragraph" w:customStyle="1" w:styleId="SSITitel">
    <w:name w:val="SSI Titel"/>
    <w:qFormat/>
    <w:rsid w:val="00C05A2D"/>
    <w:pPr>
      <w:jc w:val="left"/>
    </w:pPr>
    <w:rPr>
      <w:rFonts w:ascii="Arial" w:eastAsiaTheme="minorEastAsia" w:hAnsi="Arial" w:cs="Times New Roman (Textkörper CS)"/>
      <w:b/>
      <w:bCs/>
      <w:caps/>
      <w:color w:val="000000" w:themeColor="text1"/>
      <w:sz w:val="52"/>
      <w:szCs w:val="52"/>
      <w:lang w:val="de-DE" w:eastAsia="de-DE"/>
    </w:rPr>
  </w:style>
  <w:style w:type="paragraph" w:customStyle="1" w:styleId="SSITitelSubline">
    <w:name w:val="SSI Titel Subline"/>
    <w:next w:val="SSIStandard"/>
    <w:qFormat/>
    <w:rsid w:val="00C05A2D"/>
    <w:pPr>
      <w:jc w:val="left"/>
    </w:pPr>
    <w:rPr>
      <w:rFonts w:ascii="Arial" w:eastAsiaTheme="minorEastAsia" w:hAnsi="Arial" w:cs="Times New Roman (Textkörper CS)"/>
      <w:bCs/>
      <w:color w:val="000000" w:themeColor="text1"/>
      <w:sz w:val="28"/>
      <w:szCs w:val="28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85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meyer\Downloads\TL-00443-EN_Template_CWA_Documents%20(1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70AD2-61C4-47C5-BA18-3A5A44F1F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C:\Users\kmeyer\Downloads\TL-00443-EN_Template_CWA_Documents (1).dotx</Template>
  <TotalTime>0</TotalTime>
  <Pages>3</Pages>
  <Words>137</Words>
  <Characters>866</Characters>
  <Application>Microsoft Office Word</Application>
  <DocSecurity>0</DocSecurity>
  <Lines>7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-</vt:lpstr>
      <vt:lpstr>-</vt:lpstr>
    </vt:vector>
  </TitlesOfParts>
  <Manager/>
  <Company>SSI SCHÄFER</Company>
  <LinksUpToDate>false</LinksUpToDate>
  <CharactersWithSpaces>1001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-</dc:title>
  <dc:subject>-</dc:subject>
  <dc:creator>Global Marketing</dc:creator>
  <cp:keywords>-</cp:keywords>
  <dc:description>-</dc:description>
  <cp:lastModifiedBy>Schultz Simone</cp:lastModifiedBy>
  <cp:revision>24</cp:revision>
  <cp:lastPrinted>2017-02-23T09:09:00Z</cp:lastPrinted>
  <dcterms:created xsi:type="dcterms:W3CDTF">2019-06-04T08:29:00Z</dcterms:created>
  <dcterms:modified xsi:type="dcterms:W3CDTF">2022-08-12T07:53:00Z</dcterms:modified>
  <cp:category>Vorlage;Template</cp:category>
  <cp:contentStatus>-</cp:contentStatus>
</cp:coreProperties>
</file>